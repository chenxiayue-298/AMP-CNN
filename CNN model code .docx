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A352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import os</w:t>
      </w:r>
    </w:p>
    <w:p w14:paraId="6FCAF08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os.environ['CUDA_VISIBLE_DEVICES'] = '-1'</w:t>
      </w:r>
    </w:p>
    <w:p w14:paraId="6E303E4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import joblib</w:t>
      </w:r>
    </w:p>
    <w:p w14:paraId="4AF08C2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import numpy as np</w:t>
      </w:r>
    </w:p>
    <w:p w14:paraId="777A849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from pathlib import Path</w:t>
      </w:r>
    </w:p>
    <w:p w14:paraId="73DC293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from sklearn.model_selection import train_test_split</w:t>
      </w:r>
    </w:p>
    <w:p w14:paraId="06ADF37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from sklearn.preprocessing import StandardScaler</w:t>
      </w:r>
    </w:p>
    <w:p w14:paraId="4E1B1FD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from tensorflow.keras.models import Sequential</w:t>
      </w:r>
    </w:p>
    <w:p w14:paraId="62423B2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from tensorflow.keras.layers import Dense, Dropout</w:t>
      </w:r>
    </w:p>
    <w:p w14:paraId="7A90572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from tensorflow.keras.optimizers import Adam</w:t>
      </w:r>
    </w:p>
    <w:p w14:paraId="11863083">
      <w:pPr>
        <w:rPr>
          <w:rFonts w:hint="default"/>
          <w:lang w:eastAsia="zh-CN"/>
        </w:rPr>
      </w:pPr>
    </w:p>
    <w:p w14:paraId="774B9FB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def predict_test_files(data_dir, model, scaler, threshold=0.5):</w:t>
      </w:r>
    </w:p>
    <w:p w14:paraId="72856E2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#以下引号内容为注释，可删除</w:t>
      </w:r>
    </w:p>
    <w:p w14:paraId="3AF4424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"""    </w:t>
      </w:r>
    </w:p>
    <w:p w14:paraId="3EAFCD3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预测data目录下所有非训练文件的AMP概率并生成三类日志文件</w:t>
      </w:r>
    </w:p>
    <w:p w14:paraId="4C7A78A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参数：</w:t>
      </w:r>
    </w:p>
    <w:p w14:paraId="42BBE38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data_dir : Path对象 - 数据目录路径</w:t>
      </w:r>
    </w:p>
    <w:p w14:paraId="7C11E20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model : 训练好的Keras模型</w:t>
      </w:r>
    </w:p>
    <w:p w14:paraId="118A914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scaler : 标准化器对象</w:t>
      </w:r>
    </w:p>
    <w:p w14:paraId="1AE6977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threshold : 分类阈值</w:t>
      </w:r>
    </w:p>
    <w:p w14:paraId="7B6BF77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"""</w:t>
      </w:r>
    </w:p>
    <w:p w14:paraId="23715DA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获取所有测试文件（预测必要）</w:t>
      </w:r>
    </w:p>
    <w:p w14:paraId="32B492E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test_files = [f for f in data_dir.glob("*.fasta") </w:t>
      </w:r>
    </w:p>
    <w:p w14:paraId="3EDCC38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if f.name not in ["AMPs.fasta", "non_AMPs.fasta"]]</w:t>
      </w:r>
    </w:p>
    <w:p w14:paraId="196745F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</w:t>
      </w:r>
    </w:p>
    <w:p w14:paraId="1B16F33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if not test_files:</w:t>
      </w:r>
    </w:p>
    <w:p w14:paraId="3B07CDE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print("\n未找到测试文件！请确保在data目录存放.fasta格式的测试文件")</w:t>
      </w:r>
    </w:p>
    <w:p w14:paraId="1FB29D3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return</w:t>
      </w:r>
    </w:p>
    <w:p w14:paraId="037D260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</w:t>
      </w:r>
    </w:p>
    <w:p w14:paraId="15A6B5A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print("\n开始预测测试文件并生成日志...")</w:t>
      </w:r>
    </w:p>
    <w:p w14:paraId="0833DA1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</w:t>
      </w:r>
    </w:p>
    <w:p w14:paraId="1579301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创建三类日志文件路径——避免 Jupyter Notebook 的 IOPub 数据输出速率超过了默认限制）</w:t>
      </w:r>
    </w:p>
    <w:p w14:paraId="341C4B3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total_log_path = data_dir / "Total_Predictions.log"       # 总预测日志</w:t>
      </w:r>
    </w:p>
    <w:p w14:paraId="42B643F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amp_log_path = data_dir / "AMPs_Predictions.log"         # 抗菌肽日志</w:t>
      </w:r>
    </w:p>
    <w:p w14:paraId="4CF6D1F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nonamp_log_path = data_dir / "NonAMPs_Predictions.log"   # 非抗菌肽日志</w:t>
      </w:r>
    </w:p>
    <w:p w14:paraId="0A381AF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#使用 "w" 模式会覆盖原有日志，如需追加可改为 "a" </w:t>
      </w:r>
    </w:p>
    <w:p w14:paraId="160A2FA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with open(total_log_path, "w", encoding="utf-8") as total_log, \</w:t>
      </w:r>
    </w:p>
    <w:p w14:paraId="18AD153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open(amp_log_path, "w", encoding="utf-8") as amp_log, \</w:t>
      </w:r>
    </w:p>
    <w:p w14:paraId="22C0635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open(nonamp_log_path, "w", encoding="utf-8") as nonamp_log:</w:t>
      </w:r>
    </w:p>
    <w:p w14:paraId="6143136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</w:t>
      </w:r>
    </w:p>
    <w:p w14:paraId="35CD27F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# ================== 初始化所有文件头 ==================</w:t>
      </w:r>
    </w:p>
    <w:p w14:paraId="3CD90B0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# 总日志文件头</w:t>
      </w:r>
    </w:p>
    <w:p w14:paraId="332B8F2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total_log.write("=== 抗菌肽综合预测日志 ===\n")</w:t>
      </w:r>
    </w:p>
    <w:p w14:paraId="4DCFC59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total_log.write("文件路径\t序列编号\t序列片段\t预测概率\t分类结果\n")</w:t>
      </w:r>
    </w:p>
    <w:p w14:paraId="6274C39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total_log.write("-"*100 + "\n")</w:t>
      </w:r>
    </w:p>
    <w:p w14:paraId="25856FD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</w:t>
      </w:r>
    </w:p>
    <w:p w14:paraId="37A91D7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# 分类日志文件头</w:t>
      </w:r>
    </w:p>
    <w:p w14:paraId="1EDDF14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amp_log.write("=== 抗菌肽预测结果 ===\n")</w:t>
      </w:r>
    </w:p>
    <w:p w14:paraId="0B942E6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amp_log.write("文件路径\t序列编号\t序列片段\t预测概率\n")</w:t>
      </w:r>
    </w:p>
    <w:p w14:paraId="237CC80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amp_log.write("-"*80 + "\n")</w:t>
      </w:r>
    </w:p>
    <w:p w14:paraId="297B575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</w:t>
      </w:r>
    </w:p>
    <w:p w14:paraId="26BB0B7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nonamp_log.write("=== 非抗菌肽预测结果 ===\n")</w:t>
      </w:r>
    </w:p>
    <w:p w14:paraId="63A5753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nonamp_log.write("文件路径\t序列编号\t序列片段\t预测概率\n")</w:t>
      </w:r>
    </w:p>
    <w:p w14:paraId="4079D71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nonamp_log.write("-"*80 + "\n")</w:t>
      </w:r>
    </w:p>
    <w:p w14:paraId="247A870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</w:t>
      </w:r>
    </w:p>
    <w:p w14:paraId="7591E5D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# 初始化全局统计</w:t>
      </w:r>
    </w:p>
    <w:p w14:paraId="597BF2B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global_stats = {</w:t>
      </w:r>
    </w:p>
    <w:p w14:paraId="3E89494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"total_sequences": 0,</w:t>
      </w:r>
    </w:p>
    <w:p w14:paraId="78363FE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"total_amp": 0,</w:t>
      </w:r>
    </w:p>
    <w:p w14:paraId="1A2A924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"total_nonamp": 0</w:t>
      </w:r>
    </w:p>
    <w:p w14:paraId="7A31AAF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}</w:t>
      </w:r>
    </w:p>
    <w:p w14:paraId="3B6242C5">
      <w:pPr>
        <w:rPr>
          <w:rFonts w:hint="default"/>
          <w:lang w:eastAsia="zh-CN"/>
        </w:rPr>
      </w:pPr>
    </w:p>
    <w:p w14:paraId="32E3D0E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for test_file in test_files:</w:t>
      </w:r>
    </w:p>
    <w:p w14:paraId="30D9871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# 读取测试序列（预测必要）</w:t>
      </w:r>
    </w:p>
    <w:p w14:paraId="23A2C3B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test_seqs, _ = read_fasta(test_file, -1)</w:t>
      </w:r>
    </w:p>
    <w:p w14:paraId="24AB789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</w:t>
      </w:r>
    </w:p>
    <w:p w14:paraId="7C8A449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if not test_seqs:</w:t>
      </w:r>
    </w:p>
    <w:p w14:paraId="3DFA148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print(f"文件 {test_file.name} 中未发现有效序列")</w:t>
      </w:r>
    </w:p>
    <w:p w14:paraId="3373B0C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total_log.write(f"{test_file.name}\t-\t无有效序列\t-\t-\n")</w:t>
      </w:r>
    </w:p>
    <w:p w14:paraId="3967E06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continue</w:t>
      </w:r>
    </w:p>
    <w:p w14:paraId="0727769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</w:t>
      </w:r>
    </w:p>
    <w:p w14:paraId="748AD5E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# 特征提取和标准化（预测必要）</w:t>
      </w:r>
    </w:p>
    <w:p w14:paraId="0183FDA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X_test = extract_features(test_seqs)</w:t>
      </w:r>
    </w:p>
    <w:p w14:paraId="3E8DACF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X_test = scaler.transform(X_test)</w:t>
      </w:r>
    </w:p>
    <w:p w14:paraId="6EB652E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</w:t>
      </w:r>
    </w:p>
    <w:p w14:paraId="6BCD331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# 进行预测（预测必要）</w:t>
      </w:r>
    </w:p>
    <w:p w14:paraId="0150177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predictions = model.predict(X_test, verbose=0).flatten()</w:t>
      </w:r>
    </w:p>
    <w:p w14:paraId="7CD1DCE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</w:t>
      </w:r>
    </w:p>
    <w:p w14:paraId="2836264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# 初始化文件统计</w:t>
      </w:r>
    </w:p>
    <w:p w14:paraId="6EB8DAB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file_stats = {</w:t>
      </w:r>
    </w:p>
    <w:p w14:paraId="69594DC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"file_amp": 0,</w:t>
      </w:r>
    </w:p>
    <w:p w14:paraId="4C351BF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"file_nonamp": 0,</w:t>
      </w:r>
    </w:p>
    <w:p w14:paraId="25A6850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"total": len(test_seqs)</w:t>
      </w:r>
    </w:p>
    <w:p w14:paraId="2D7992F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}</w:t>
      </w:r>
    </w:p>
    <w:p w14:paraId="3D8A90C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global_stats["total_sequences"] += len(test_seqs)</w:t>
      </w:r>
    </w:p>
    <w:p w14:paraId="09B554F7">
      <w:pPr>
        <w:rPr>
          <w:rFonts w:hint="default"/>
          <w:lang w:eastAsia="zh-CN"/>
        </w:rPr>
      </w:pPr>
    </w:p>
    <w:p w14:paraId="5AF4B41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# 处理每条序列</w:t>
      </w:r>
    </w:p>
    <w:p w14:paraId="77E13AE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print(f"\n文件: {test_file.name}")</w:t>
      </w:r>
    </w:p>
    <w:p w14:paraId="6BD6F8D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print(f"发现 {len(test_seqs)} 条序列，预测结果：")</w:t>
      </w:r>
    </w:p>
    <w:p w14:paraId="5735E55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print("-"*60)</w:t>
      </w:r>
    </w:p>
    <w:p w14:paraId="3FC357C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</w:t>
      </w:r>
    </w:p>
    <w:p w14:paraId="67C3B73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for i, (seq, prob) in enumerate(zip(test_seqs, predictions), 1):</w:t>
      </w:r>
    </w:p>
    <w:p w14:paraId="33F9F7A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# 构造通用日志条目</w:t>
      </w:r>
    </w:p>
    <w:p w14:paraId="5560E0B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base_info = f"{test_file.name}\t{i}\t{seq[:20]}...\t{prob:.4f}"</w:t>
      </w:r>
    </w:p>
    <w:p w14:paraId="3F7F421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class_label = 'AMP' if prob &gt;= threshold else 'Non-AMP'</w:t>
      </w:r>
    </w:p>
    <w:p w14:paraId="0C5F019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</w:t>
      </w:r>
    </w:p>
    <w:p w14:paraId="246C0C5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# 写入总日志</w:t>
      </w:r>
    </w:p>
    <w:p w14:paraId="67B9378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total_log.write(f"{base_info}\t{class_label}\n")</w:t>
      </w:r>
    </w:p>
    <w:p w14:paraId="485C543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</w:t>
      </w:r>
    </w:p>
    <w:p w14:paraId="0A6331E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# 分类写入</w:t>
      </w:r>
    </w:p>
    <w:p w14:paraId="77A5BC6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if prob &gt;= threshold:</w:t>
      </w:r>
    </w:p>
    <w:p w14:paraId="3E36EDE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amp_log.write(f"{base_info}\n")</w:t>
      </w:r>
    </w:p>
    <w:p w14:paraId="73531C7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file_stats["file_amp"] += 1</w:t>
      </w:r>
    </w:p>
    <w:p w14:paraId="61D6301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global_stats["total_amp"] += 1</w:t>
      </w:r>
    </w:p>
    <w:p w14:paraId="3226360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else:</w:t>
      </w:r>
    </w:p>
    <w:p w14:paraId="40750F9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nonamp_log.write(f"{base_info}\n")</w:t>
      </w:r>
    </w:p>
    <w:p w14:paraId="2D72A8F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file_stats["file_nonamp"] += 1</w:t>
      </w:r>
    </w:p>
    <w:p w14:paraId="6BDE7D3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global_stats["total_nonamp"] += 1</w:t>
      </w:r>
    </w:p>
    <w:p w14:paraId="50C630F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</w:t>
      </w:r>
    </w:p>
    <w:p w14:paraId="4585BF5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# 控制台输出</w:t>
      </w:r>
    </w:p>
    <w:p w14:paraId="08066C5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print(f"序列{i}: {seq[:20]}... | 预测值: {prob:.4f} | 分类: {class_label}")</w:t>
      </w:r>
    </w:p>
    <w:p w14:paraId="598E2FB5">
      <w:pPr>
        <w:rPr>
          <w:rFonts w:hint="default"/>
          <w:lang w:eastAsia="zh-CN"/>
        </w:rPr>
      </w:pPr>
    </w:p>
    <w:p w14:paraId="08D0953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# ================== 写入文件级统计 ==================</w:t>
      </w:r>
    </w:p>
    <w:p w14:paraId="6CCE553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total_log.write("\n" + "="*50 + "\n")</w:t>
      </w:r>
    </w:p>
    <w:p w14:paraId="78ECEB5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total_log.write(</w:t>
      </w:r>
    </w:p>
    <w:p w14:paraId="460DB72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f"文件统计 || AMP数量: {file_stats['file_amp']} "</w:t>
      </w:r>
    </w:p>
    <w:p w14:paraId="66955CB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f"| Non-AMP数量: {file_stats['file_nonamp']} "</w:t>
      </w:r>
    </w:p>
    <w:p w14:paraId="6164573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f"| 总序列数: {file_stats['total']}\n"</w:t>
      </w:r>
    </w:p>
    <w:p w14:paraId="605952E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)</w:t>
      </w:r>
    </w:p>
    <w:p w14:paraId="020ED7A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amp_log.write(f"\n文件统计: AMP数量={file_stats['file_amp']}\n")</w:t>
      </w:r>
    </w:p>
    <w:p w14:paraId="502F561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nonamp_log.write(f"\n文件统计: Non-AMP数量={file_stats['file_nonamp']}\n")</w:t>
      </w:r>
    </w:p>
    <w:p w14:paraId="5A479A9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print("="*60)</w:t>
      </w:r>
    </w:p>
    <w:p w14:paraId="234A003F">
      <w:pPr>
        <w:rPr>
          <w:rFonts w:hint="default"/>
          <w:lang w:eastAsia="zh-CN"/>
        </w:rPr>
      </w:pPr>
    </w:p>
    <w:p w14:paraId="22C350F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# ================== 写入全局统计 ==================</w:t>
      </w:r>
    </w:p>
    <w:p w14:paraId="5D782FF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total_log.write("\n\n=== 全局统计 ===")</w:t>
      </w:r>
    </w:p>
    <w:p w14:paraId="3C4FC19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total_log.write(</w:t>
      </w:r>
    </w:p>
    <w:p w14:paraId="5260048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f"\n总序列数: {global_stats['total_sequences']}"</w:t>
      </w:r>
    </w:p>
    <w:p w14:paraId="4BB3662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f"\nAMP比例: {global_stats['total_amp']/global_stats['total_sequences']:.2%}"</w:t>
      </w:r>
    </w:p>
    <w:p w14:paraId="28040E6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f"\nNon-AMP比例: {global_stats['total_nonamp']/global_stats['total_sequences']:.2%}"</w:t>
      </w:r>
    </w:p>
    <w:p w14:paraId="4249D87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)</w:t>
      </w:r>
    </w:p>
    <w:p w14:paraId="3C5A534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</w:t>
      </w:r>
    </w:p>
    <w:p w14:paraId="3415BD5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amp_log.write("\n=== 全局统计 ===\n")</w:t>
      </w:r>
    </w:p>
    <w:p w14:paraId="6FD776F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amp_log.write(f"总AMP数量: {global_stats['total_amp']}\n")</w:t>
      </w:r>
    </w:p>
    <w:p w14:paraId="5BC0639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</w:t>
      </w:r>
    </w:p>
    <w:p w14:paraId="2539C27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nonamp_log.write("\n=== 全局统计 ===\n")</w:t>
      </w:r>
    </w:p>
    <w:p w14:paraId="3E87C50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nonamp_log.write(f"总Non-AMP数量: {global_stats['total_nonamp']}\n")</w:t>
      </w:r>
    </w:p>
    <w:p w14:paraId="50027DAB">
      <w:pPr>
        <w:rPr>
          <w:rFonts w:hint="default"/>
          <w:lang w:eastAsia="zh-CN"/>
        </w:rPr>
      </w:pPr>
    </w:p>
    <w:p w14:paraId="128068B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print(f"\n日志文件生成完成：")</w:t>
      </w:r>
    </w:p>
    <w:p w14:paraId="36BA02C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print(f"总预测日志 -&gt; {total_log_path.resolve()}")</w:t>
      </w:r>
    </w:p>
    <w:p w14:paraId="4F11AB7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print(f"抗菌肽日志 -&gt; {amp_log_path.resolve()}")</w:t>
      </w:r>
    </w:p>
    <w:p w14:paraId="1A4B9A8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print(f"非抗菌肽日志 -&gt; {nonamp_log_path.resolve()}")</w:t>
      </w:r>
    </w:p>
    <w:p w14:paraId="1C5F3B3D">
      <w:pPr>
        <w:rPr>
          <w:rFonts w:hint="default"/>
          <w:lang w:eastAsia="zh-CN"/>
        </w:rPr>
      </w:pPr>
    </w:p>
    <w:p w14:paraId="7509E2E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================== 路径验证函数 ==================</w:t>
      </w:r>
    </w:p>
    <w:p w14:paraId="1A9FB97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def validate_file(file_path):</w:t>
      </w:r>
    </w:p>
    <w:p w14:paraId="16960B1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"""验证文件路径是否存在"""</w:t>
      </w:r>
    </w:p>
    <w:p w14:paraId="33EEE13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path = Path(file_path)</w:t>
      </w:r>
    </w:p>
    <w:p w14:paraId="7C4365B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if not path.exists():</w:t>
      </w:r>
    </w:p>
    <w:p w14:paraId="4A1DAAE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raise FileNotFoundError(f"文件不存在: {path.resolve()}")</w:t>
      </w:r>
    </w:p>
    <w:p w14:paraId="3B5376A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if not path.is_file():</w:t>
      </w:r>
    </w:p>
    <w:p w14:paraId="4E3EEE8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raise IsADirectoryError(f"路径指向的是目录而非文件: {path}")</w:t>
      </w:r>
    </w:p>
    <w:p w14:paraId="6DF86DA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return path</w:t>
      </w:r>
    </w:p>
    <w:p w14:paraId="71500EFF">
      <w:pPr>
        <w:rPr>
          <w:rFonts w:hint="default"/>
          <w:lang w:eastAsia="zh-CN"/>
        </w:rPr>
      </w:pPr>
    </w:p>
    <w:p w14:paraId="02ADC24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AMINO_ACIDS = 'ACDEFGHIKLMNPQRSTVWY'</w:t>
      </w:r>
    </w:p>
    <w:p w14:paraId="3353F37E">
      <w:pPr>
        <w:rPr>
          <w:rFonts w:hint="default"/>
          <w:lang w:eastAsia="zh-CN"/>
        </w:rPr>
      </w:pPr>
    </w:p>
    <w:p w14:paraId="356934A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def read_fasta(file_path, label):</w:t>
      </w:r>
    </w:p>
    <w:p w14:paraId="64299E6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"""读取FASTA文件并返回序列和标签"""</w:t>
      </w:r>
    </w:p>
    <w:p w14:paraId="28A044A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sequences = []</w:t>
      </w:r>
    </w:p>
    <w:p w14:paraId="3F934E3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try:</w:t>
      </w:r>
    </w:p>
    <w:p w14:paraId="1E0162D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with open(validate_file(file_path), 'r', encoding='utf-8') as f:</w:t>
      </w:r>
    </w:p>
    <w:p w14:paraId="1DD2308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sequence = ''</w:t>
      </w:r>
    </w:p>
    <w:p w14:paraId="6B58282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for line in f:</w:t>
      </w:r>
    </w:p>
    <w:p w14:paraId="6905290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line = line.strip()</w:t>
      </w:r>
    </w:p>
    <w:p w14:paraId="4EEF396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if line.startswith('&gt;'):</w:t>
      </w:r>
    </w:p>
    <w:p w14:paraId="1ACC5DD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if sequence:</w:t>
      </w:r>
    </w:p>
    <w:p w14:paraId="7BBD3BB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    sequences.append(sequence)</w:t>
      </w:r>
    </w:p>
    <w:p w14:paraId="678EFF6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    sequence = ''</w:t>
      </w:r>
    </w:p>
    <w:p w14:paraId="3041DA7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else:</w:t>
      </w:r>
    </w:p>
    <w:p w14:paraId="09FEFBB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    sequence += line</w:t>
      </w:r>
    </w:p>
    <w:p w14:paraId="590C929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if sequence:</w:t>
      </w:r>
    </w:p>
    <w:p w14:paraId="24F6518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        sequences.append(sequence)</w:t>
      </w:r>
    </w:p>
    <w:p w14:paraId="78976A9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return sequences, [label]*len(sequences)</w:t>
      </w:r>
    </w:p>
    <w:p w14:paraId="4A6D7FC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except Exception as e:</w:t>
      </w:r>
    </w:p>
    <w:p w14:paraId="737805F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print(f"读取文件时发生错误: {str(e)}")</w:t>
      </w:r>
    </w:p>
    <w:p w14:paraId="4FBBE56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return [], []</w:t>
      </w:r>
    </w:p>
    <w:p w14:paraId="40E84FED">
      <w:pPr>
        <w:rPr>
          <w:rFonts w:hint="default"/>
          <w:lang w:eastAsia="zh-CN"/>
        </w:rPr>
      </w:pPr>
    </w:p>
    <w:p w14:paraId="46AB836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def extract_features(sequences):</w:t>
      </w:r>
    </w:p>
    <w:p w14:paraId="4907D41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"""将序列转换为氨基酸组成特征向量"""</w:t>
      </w:r>
    </w:p>
    <w:p w14:paraId="0DC2644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features = []</w:t>
      </w:r>
    </w:p>
    <w:p w14:paraId="2713BAC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for seq in sequences:</w:t>
      </w:r>
    </w:p>
    <w:p w14:paraId="5DF66D5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valid_seq = ''.join([aa for aa in seq.upper() if aa in AMINO_ACIDS])</w:t>
      </w:r>
    </w:p>
    <w:p w14:paraId="2CF1ABE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total = len(valid_seq) or 1</w:t>
      </w:r>
    </w:p>
    <w:p w14:paraId="0FA3460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feat = [valid_seq.count(aa)/total for aa in AMINO_ACIDS]</w:t>
      </w:r>
    </w:p>
    <w:p w14:paraId="5CF3688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features.append(feat)</w:t>
      </w:r>
    </w:p>
    <w:p w14:paraId="781E1F4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return np.array(features)</w:t>
      </w:r>
    </w:p>
    <w:p w14:paraId="42797935">
      <w:pPr>
        <w:rPr>
          <w:rFonts w:hint="default"/>
          <w:lang w:eastAsia="zh-CN"/>
        </w:rPr>
      </w:pPr>
    </w:p>
    <w:p w14:paraId="4A6DE17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 ================== 主程序执行 ==================</w:t>
      </w:r>
    </w:p>
    <w:p w14:paraId="4127B11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if __name__ == "__main__":</w:t>
      </w:r>
    </w:p>
    <w:p w14:paraId="0F31121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================== 路径设置 ==================</w:t>
      </w:r>
    </w:p>
    <w:p w14:paraId="28ED4A2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data_dir = Path("D:/data")</w:t>
      </w:r>
    </w:p>
    <w:p w14:paraId="044990F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amp_file = data_dir / "AMPs.fasta"</w:t>
      </w:r>
    </w:p>
    <w:p w14:paraId="39554E6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non_amp_file = data_dir / "non_AMPs.fasta"</w:t>
      </w:r>
    </w:p>
    <w:p w14:paraId="132DFB74">
      <w:pPr>
        <w:rPr>
          <w:rFonts w:hint="default"/>
          <w:lang w:eastAsia="zh-CN"/>
        </w:rPr>
      </w:pPr>
    </w:p>
    <w:p w14:paraId="519D474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================== 路径验证 ==================</w:t>
      </w:r>
    </w:p>
    <w:p w14:paraId="5013C47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print("正在验证文件路径...")</w:t>
      </w:r>
    </w:p>
    <w:p w14:paraId="5A46E23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try:</w:t>
      </w:r>
    </w:p>
    <w:p w14:paraId="3D5FDA3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validate_file(amp_file)</w:t>
      </w:r>
    </w:p>
    <w:p w14:paraId="1C6FB1D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validate_file(non_amp_file)</w:t>
      </w:r>
    </w:p>
    <w:p w14:paraId="2A0CD06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print("所有文件验证通过！")</w:t>
      </w:r>
    </w:p>
    <w:p w14:paraId="3C0CA3C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except Exception as e:</w:t>
      </w:r>
    </w:p>
    <w:p w14:paraId="3F3B4E0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print(f"文件验证失败: {str(e)}")</w:t>
      </w:r>
    </w:p>
    <w:p w14:paraId="1FD5F08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exit(1)</w:t>
      </w:r>
    </w:p>
    <w:p w14:paraId="58E76359">
      <w:pPr>
        <w:rPr>
          <w:rFonts w:hint="default"/>
          <w:lang w:eastAsia="zh-CN"/>
        </w:rPr>
      </w:pPr>
    </w:p>
    <w:p w14:paraId="48476F2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================== 数据加载与处理 ==================</w:t>
      </w:r>
    </w:p>
    <w:p w14:paraId="60C5410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amp_seqs, amp_labels = read_fasta(amp_file, 1)</w:t>
      </w:r>
    </w:p>
    <w:p w14:paraId="5D51CD2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non_amp_seqs, non_amp_labels = read_fasta(non_amp_file, 0)</w:t>
      </w:r>
    </w:p>
    <w:p w14:paraId="7604323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</w:t>
      </w:r>
    </w:p>
    <w:p w14:paraId="2D2741C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all_seqs = amp_seqs + non_amp_seqs</w:t>
      </w:r>
    </w:p>
    <w:p w14:paraId="60BC7DD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all_labels = np.concatenate([amp_labels, non_amp_labels])</w:t>
      </w:r>
    </w:p>
    <w:p w14:paraId="11333BCE">
      <w:pPr>
        <w:rPr>
          <w:rFonts w:hint="default"/>
          <w:lang w:eastAsia="zh-CN"/>
        </w:rPr>
      </w:pPr>
    </w:p>
    <w:p w14:paraId="240622C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X = extract_features(all_seqs)</w:t>
      </w:r>
    </w:p>
    <w:p w14:paraId="7471236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y = all_labels</w:t>
      </w:r>
    </w:p>
    <w:p w14:paraId="24A26291">
      <w:pPr>
        <w:rPr>
          <w:rFonts w:hint="default"/>
          <w:lang w:eastAsia="zh-CN"/>
        </w:rPr>
      </w:pPr>
    </w:p>
    <w:p w14:paraId="77F9C29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================== 数据集划分 ==================</w:t>
      </w:r>
    </w:p>
    <w:p w14:paraId="0F662E1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X_train, X_test, y_train, y_test = train_test_split(</w:t>
      </w:r>
    </w:p>
    <w:p w14:paraId="35AC1F1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X, y, test_size=0.2, stratify=y, random_state=42</w:t>
      </w:r>
    </w:p>
    <w:p w14:paraId="759C555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)</w:t>
      </w:r>
    </w:p>
    <w:p w14:paraId="78FB0F26">
      <w:pPr>
        <w:rPr>
          <w:rFonts w:hint="default"/>
          <w:lang w:eastAsia="zh-CN"/>
        </w:rPr>
      </w:pPr>
    </w:p>
    <w:p w14:paraId="402DA92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================== 数据标准化 ==================</w:t>
      </w:r>
    </w:p>
    <w:p w14:paraId="4C8562A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scaler = StandardScaler()</w:t>
      </w:r>
    </w:p>
    <w:p w14:paraId="0891E8D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X_train = scaler.fit_transform(X_train)</w:t>
      </w:r>
    </w:p>
    <w:p w14:paraId="6257233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X_test = scaler.transform(X_test)</w:t>
      </w:r>
    </w:p>
    <w:p w14:paraId="04710ECE">
      <w:pPr>
        <w:rPr>
          <w:rFonts w:hint="default"/>
          <w:lang w:eastAsia="zh-CN"/>
        </w:rPr>
      </w:pPr>
    </w:p>
    <w:p w14:paraId="6BC5A4D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================== 模型构建 ==================</w:t>
      </w:r>
    </w:p>
    <w:p w14:paraId="2B50433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model = Sequential([</w:t>
      </w:r>
    </w:p>
    <w:p w14:paraId="03EFE44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Dense(64, activation='relu', input_shape=(X_train.shape[1],)),</w:t>
      </w:r>
    </w:p>
    <w:p w14:paraId="7ECC813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Dropout(0.3),</w:t>
      </w:r>
    </w:p>
    <w:p w14:paraId="4C17612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Dense(32, activation='relu'),</w:t>
      </w:r>
    </w:p>
    <w:p w14:paraId="7E3A502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Dropout(0.2),</w:t>
      </w:r>
    </w:p>
    <w:p w14:paraId="64354B2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Dense(1, activation='sigmoid')</w:t>
      </w:r>
    </w:p>
    <w:p w14:paraId="5794AFE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])</w:t>
      </w:r>
    </w:p>
    <w:p w14:paraId="5D8504A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model.compile(</w:t>
      </w:r>
    </w:p>
    <w:p w14:paraId="67180CA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optimizer=Adam(learning_rate=0.001),</w:t>
      </w:r>
    </w:p>
    <w:p w14:paraId="3583E01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loss='binary_crossentropy',</w:t>
      </w:r>
    </w:p>
    <w:p w14:paraId="22439D5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metrics=['accuracy', 'AUC']</w:t>
      </w:r>
    </w:p>
    <w:p w14:paraId="2BC5AEF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)</w:t>
      </w:r>
    </w:p>
    <w:p w14:paraId="1DE3F3DA">
      <w:pPr>
        <w:rPr>
          <w:rFonts w:hint="default"/>
          <w:lang w:eastAsia="zh-CN"/>
        </w:rPr>
      </w:pPr>
    </w:p>
    <w:p w14:paraId="1D38AEA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================== 模型训练 ==================</w:t>
      </w:r>
    </w:p>
    <w:p w14:paraId="1609C10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print("\n开始训练模型...")</w:t>
      </w:r>
    </w:p>
    <w:p w14:paraId="20EF613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history = model.fit(</w:t>
      </w:r>
    </w:p>
    <w:p w14:paraId="11A5B55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X_train, y_train,</w:t>
      </w:r>
    </w:p>
    <w:p w14:paraId="03DFD65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epochs=50,</w:t>
      </w:r>
    </w:p>
    <w:p w14:paraId="6D45DAC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batch_size=32,</w:t>
      </w:r>
    </w:p>
    <w:p w14:paraId="628C483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validation_split=0.2,</w:t>
      </w:r>
    </w:p>
    <w:p w14:paraId="2C454DA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verbose=1</w:t>
      </w:r>
    </w:p>
    <w:p w14:paraId="1C54223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)</w:t>
      </w:r>
    </w:p>
    <w:p w14:paraId="6266EFC3">
      <w:pPr>
        <w:rPr>
          <w:rFonts w:hint="default"/>
          <w:lang w:eastAsia="zh-CN"/>
        </w:rPr>
      </w:pPr>
    </w:p>
    <w:p w14:paraId="3F90200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================== 模型评估 ==================</w:t>
      </w:r>
    </w:p>
    <w:p w14:paraId="67D02C6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test_loss, test_acc, test_auc = model.evaluate(X_test, y_test)</w:t>
      </w:r>
    </w:p>
    <w:p w14:paraId="4087D6A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print(f'\n测试准确率: {test_acc:.4f}')</w:t>
      </w:r>
    </w:p>
    <w:p w14:paraId="46B0C5C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print(f'测试AUC: {test_auc:.4f}')</w:t>
      </w:r>
    </w:p>
    <w:p w14:paraId="5A36CF8A">
      <w:pPr>
        <w:rPr>
          <w:rFonts w:hint="default"/>
          <w:lang w:eastAsia="zh-CN"/>
        </w:rPr>
      </w:pPr>
    </w:p>
    <w:p w14:paraId="210D6F9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================== 持久化处理 ==================</w:t>
      </w:r>
    </w:p>
    <w:p w14:paraId="6BDFD20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scaler_path = data_dir / "scaler.pkl"  </w:t>
      </w:r>
    </w:p>
    <w:p w14:paraId="08E6682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joblib.dump(scaler, scaler_path)</w:t>
      </w:r>
    </w:p>
    <w:p w14:paraId="7DC3F04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print(f"\n标准化器已保存至: {scaler_path.resolve()}")</w:t>
      </w:r>
    </w:p>
    <w:p w14:paraId="2B71EBF3">
      <w:pPr>
        <w:rPr>
          <w:rFonts w:hint="default"/>
          <w:lang w:eastAsia="zh-CN"/>
        </w:rPr>
      </w:pPr>
    </w:p>
    <w:p w14:paraId="3E3F0EC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================== 执行预测 ==================</w:t>
      </w:r>
    </w:p>
    <w:p w14:paraId="0EDC75B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predict_test_files(data_dir, model, scaler)</w:t>
      </w:r>
    </w:p>
    <w:p w14:paraId="6854F517">
      <w:pPr>
        <w:rPr>
          <w:rFonts w:hint="default"/>
          <w:lang w:eastAsia="zh-CN"/>
        </w:rPr>
      </w:pPr>
    </w:p>
    <w:p w14:paraId="25BD7AF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================== 样本分布检查 ==================</w:t>
      </w:r>
    </w:p>
    <w:p w14:paraId="6123A1F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print("\n训练集样本分布:", np.unique(y_train, return_counts=True))</w:t>
      </w:r>
    </w:p>
    <w:p w14:paraId="43B11E7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print("测试集样本分布:", np.unique(y_test, return_counts=True))</w:t>
      </w:r>
    </w:p>
    <w:p w14:paraId="284A34DE">
      <w:pPr>
        <w:rPr>
          <w:rFonts w:hint="default"/>
          <w:lang w:eastAsia="zh-CN"/>
        </w:rPr>
      </w:pPr>
    </w:p>
    <w:p w14:paraId="64E328C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================== 模型保存（可选）==================</w:t>
      </w:r>
    </w:p>
    <w:p w14:paraId="6ABB2FE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# model.save(data_dir / 'amp_classifier.h5')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5AB60E4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649590C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莺时</dc:creator>
  <cp:lastModifiedBy>清和廿十</cp:lastModifiedBy>
  <dcterms:modified xsi:type="dcterms:W3CDTF">2026-09-27T08:49:45Z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eyJoZGlkIjoiNzAwYjUyN2NjMzJkMDMwMzIyMGFlZDI3Y2UzY2Q0YzEiLCJ1c2VySWQiOiI5NTc0MzY5ODEifQ==</vt:lpwstr>
  </property>
  <property fmtid="{D5CDD505-2E9C-101B-9397-08002B2CF9AE}" pid="6" name="ICV">
    <vt:lpwstr>73088EA182514DD99AC59CFCC0EF4E25_12</vt:lpwstr>
  </property>
</Properties>
</file>