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D4501E">
      <w:pPr>
        <w:rPr>
          <w:rFonts w:hint="default"/>
          <w:lang w:eastAsia="zh-CN"/>
        </w:rPr>
      </w:pPr>
      <w:r>
        <w:rPr>
          <w:rFonts w:hint="default"/>
          <w:lang w:eastAsia="zh-CN"/>
        </w:rPr>
        <w:t>import os</w:t>
      </w:r>
    </w:p>
    <w:p w14:paraId="593D0DB9">
      <w:pPr>
        <w:rPr>
          <w:rFonts w:hint="default"/>
          <w:lang w:eastAsia="zh-CN"/>
        </w:rPr>
      </w:pPr>
      <w:r>
        <w:rPr>
          <w:rFonts w:hint="default"/>
          <w:lang w:eastAsia="zh-CN"/>
        </w:rPr>
        <w:t>os.environ['CUDA_VISIBLE_DEVICES'] = '-1'  # 强制使用 CPU</w:t>
      </w:r>
    </w:p>
    <w:p w14:paraId="29B026AA">
      <w:pPr>
        <w:rPr>
          <w:rFonts w:hint="default"/>
          <w:lang w:eastAsia="zh-CN"/>
        </w:rPr>
      </w:pPr>
      <w:r>
        <w:rPr>
          <w:rFonts w:hint="default"/>
          <w:lang w:eastAsia="zh-CN"/>
        </w:rPr>
        <w:t>os.environ['PYTHONHASHSEED'] = '42'        # 固定 Python 哈希种子</w:t>
      </w:r>
    </w:p>
    <w:p w14:paraId="5A4BC306">
      <w:pPr>
        <w:rPr>
          <w:rFonts w:hint="default"/>
          <w:lang w:eastAsia="zh-CN"/>
        </w:rPr>
      </w:pPr>
    </w:p>
    <w:p w14:paraId="01C4EBD1">
      <w:pPr>
        <w:rPr>
          <w:rFonts w:hint="default"/>
          <w:lang w:eastAsia="zh-CN"/>
        </w:rPr>
      </w:pPr>
      <w:r>
        <w:rPr>
          <w:rFonts w:hint="default"/>
          <w:lang w:eastAsia="zh-CN"/>
        </w:rPr>
        <w:t>import json</w:t>
      </w:r>
    </w:p>
    <w:p w14:paraId="1AB9F78E">
      <w:pPr>
        <w:rPr>
          <w:rFonts w:hint="default"/>
          <w:lang w:eastAsia="zh-CN"/>
        </w:rPr>
      </w:pPr>
      <w:r>
        <w:rPr>
          <w:rFonts w:hint="default"/>
          <w:lang w:eastAsia="zh-CN"/>
        </w:rPr>
        <w:t>import random</w:t>
      </w:r>
    </w:p>
    <w:p w14:paraId="3795DCD4">
      <w:pPr>
        <w:rPr>
          <w:rFonts w:hint="default"/>
          <w:lang w:eastAsia="zh-CN"/>
        </w:rPr>
      </w:pPr>
      <w:r>
        <w:rPr>
          <w:rFonts w:hint="default"/>
          <w:lang w:eastAsia="zh-CN"/>
        </w:rPr>
        <w:t>import subprocess</w:t>
      </w:r>
    </w:p>
    <w:p w14:paraId="74593832">
      <w:pPr>
        <w:rPr>
          <w:rFonts w:hint="default"/>
          <w:lang w:eastAsia="zh-CN"/>
        </w:rPr>
      </w:pPr>
      <w:r>
        <w:rPr>
          <w:rFonts w:hint="default"/>
          <w:lang w:eastAsia="zh-CN"/>
        </w:rPr>
        <w:t>import shutil</w:t>
      </w:r>
    </w:p>
    <w:p w14:paraId="7E504764">
      <w:pPr>
        <w:rPr>
          <w:rFonts w:hint="default"/>
          <w:lang w:eastAsia="zh-CN"/>
        </w:rPr>
      </w:pPr>
      <w:r>
        <w:rPr>
          <w:rFonts w:hint="default"/>
          <w:lang w:eastAsia="zh-CN"/>
        </w:rPr>
        <w:t>import numpy as np</w:t>
      </w:r>
    </w:p>
    <w:p w14:paraId="7B5C73DA">
      <w:pPr>
        <w:rPr>
          <w:rFonts w:hint="default"/>
          <w:lang w:eastAsia="zh-CN"/>
        </w:rPr>
      </w:pPr>
      <w:r>
        <w:rPr>
          <w:rFonts w:hint="default"/>
          <w:lang w:eastAsia="zh-CN"/>
        </w:rPr>
        <w:t>from pathlib import Path</w:t>
      </w:r>
    </w:p>
    <w:p w14:paraId="179B359D">
      <w:pPr>
        <w:rPr>
          <w:rFonts w:hint="default"/>
          <w:lang w:eastAsia="zh-CN"/>
        </w:rPr>
      </w:pPr>
      <w:r>
        <w:rPr>
          <w:rFonts w:hint="default"/>
          <w:lang w:eastAsia="zh-CN"/>
        </w:rPr>
        <w:t>from sklearn.model_selection import train_test_split</w:t>
      </w:r>
    </w:p>
    <w:p w14:paraId="0ED98E0A">
      <w:pPr>
        <w:rPr>
          <w:rFonts w:hint="default"/>
          <w:lang w:eastAsia="zh-CN"/>
        </w:rPr>
      </w:pPr>
      <w:r>
        <w:rPr>
          <w:rFonts w:hint="default"/>
          <w:lang w:eastAsia="zh-CN"/>
        </w:rPr>
        <w:t>from sklearn.utils import class_weight</w:t>
      </w:r>
    </w:p>
    <w:p w14:paraId="50581FE9">
      <w:pPr>
        <w:rPr>
          <w:rFonts w:hint="default"/>
          <w:lang w:eastAsia="zh-CN"/>
        </w:rPr>
      </w:pPr>
      <w:r>
        <w:rPr>
          <w:rFonts w:hint="default"/>
          <w:lang w:eastAsia="zh-CN"/>
        </w:rPr>
        <w:t>from tensorflow.keras.models import Sequential</w:t>
      </w:r>
    </w:p>
    <w:p w14:paraId="2AD2EAA0">
      <w:pPr>
        <w:rPr>
          <w:rFonts w:hint="default"/>
          <w:lang w:eastAsia="zh-CN"/>
        </w:rPr>
      </w:pPr>
      <w:r>
        <w:rPr>
          <w:rFonts w:hint="default"/>
          <w:lang w:eastAsia="zh-CN"/>
        </w:rPr>
        <w:t>from tensorflow.keras.layers import Embedding, Conv1D, MaxPooling1D, GlobalMaxPooling1D, Dense, Dropout</w:t>
      </w:r>
    </w:p>
    <w:p w14:paraId="4E6D7EB7">
      <w:pPr>
        <w:rPr>
          <w:rFonts w:hint="default"/>
          <w:lang w:eastAsia="zh-CN"/>
        </w:rPr>
      </w:pPr>
      <w:r>
        <w:rPr>
          <w:rFonts w:hint="default"/>
          <w:lang w:eastAsia="zh-CN"/>
        </w:rPr>
        <w:t>from tensorflow.keras.optimizers import Adam</w:t>
      </w:r>
    </w:p>
    <w:p w14:paraId="38E1A85E">
      <w:pPr>
        <w:rPr>
          <w:rFonts w:hint="default"/>
          <w:lang w:eastAsia="zh-CN"/>
        </w:rPr>
      </w:pPr>
      <w:r>
        <w:rPr>
          <w:rFonts w:hint="default"/>
          <w:lang w:eastAsia="zh-CN"/>
        </w:rPr>
        <w:t>import tensorflow as tf</w:t>
      </w:r>
    </w:p>
    <w:p w14:paraId="6EBA1C8B">
      <w:pPr>
        <w:rPr>
          <w:rFonts w:hint="default"/>
          <w:lang w:eastAsia="zh-CN"/>
        </w:rPr>
      </w:pPr>
    </w:p>
    <w:p w14:paraId="6E60C919">
      <w:pPr>
        <w:rPr>
          <w:rFonts w:hint="default"/>
          <w:lang w:eastAsia="zh-CN"/>
        </w:rPr>
      </w:pPr>
      <w:r>
        <w:rPr>
          <w:rFonts w:hint="default"/>
          <w:lang w:eastAsia="zh-CN"/>
        </w:rPr>
        <w:t># ================== 常量 ==================</w:t>
      </w:r>
    </w:p>
    <w:p w14:paraId="4348E430">
      <w:pPr>
        <w:rPr>
          <w:rFonts w:hint="default"/>
          <w:lang w:eastAsia="zh-CN"/>
        </w:rPr>
      </w:pPr>
      <w:r>
        <w:rPr>
          <w:rFonts w:hint="default"/>
          <w:lang w:eastAsia="zh-CN"/>
        </w:rPr>
        <w:t>AMINO_ACIDS = 'ACDEFGHIKLMNPQRSTVWY'</w:t>
      </w:r>
    </w:p>
    <w:p w14:paraId="30EEE4BD">
      <w:pPr>
        <w:rPr>
          <w:rFonts w:hint="default"/>
          <w:lang w:eastAsia="zh-CN"/>
        </w:rPr>
      </w:pPr>
      <w:r>
        <w:rPr>
          <w:rFonts w:hint="default"/>
          <w:lang w:eastAsia="zh-CN"/>
        </w:rPr>
        <w:t>MAX_LEN = 50  # CNN 固定输入长度，可根据数据调整</w:t>
      </w:r>
    </w:p>
    <w:p w14:paraId="374E63E6">
      <w:pPr>
        <w:rPr>
          <w:rFonts w:hint="default"/>
          <w:lang w:eastAsia="zh-CN"/>
        </w:rPr>
      </w:pPr>
      <w:r>
        <w:rPr>
          <w:rFonts w:hint="default"/>
          <w:lang w:eastAsia="zh-CN"/>
        </w:rPr>
        <w:t>AA_TO_INT = {aa: i + 1 for i, aa in enumerate(AMINO_ACIDS)}  # 0 保留给 padding</w:t>
      </w:r>
    </w:p>
    <w:p w14:paraId="19F39462">
      <w:pPr>
        <w:rPr>
          <w:rFonts w:hint="default"/>
          <w:lang w:eastAsia="zh-CN"/>
        </w:rPr>
      </w:pPr>
    </w:p>
    <w:p w14:paraId="127F9315">
      <w:pPr>
        <w:rPr>
          <w:rFonts w:hint="default"/>
          <w:lang w:eastAsia="zh-CN"/>
        </w:rPr>
      </w:pPr>
      <w:r>
        <w:rPr>
          <w:rFonts w:hint="default"/>
          <w:lang w:eastAsia="zh-CN"/>
        </w:rPr>
        <w:t># ================== 全局随机种子 ==================</w:t>
      </w:r>
    </w:p>
    <w:p w14:paraId="4B45637E">
      <w:pPr>
        <w:rPr>
          <w:rFonts w:hint="default"/>
          <w:lang w:eastAsia="zh-CN"/>
        </w:rPr>
      </w:pPr>
      <w:r>
        <w:rPr>
          <w:rFonts w:hint="default"/>
          <w:lang w:eastAsia="zh-CN"/>
        </w:rPr>
        <w:t>def set_global_seed(seed=42):</w:t>
      </w:r>
    </w:p>
    <w:p w14:paraId="5908C62B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"""固定所有随机种子，保证复现性"""</w:t>
      </w:r>
    </w:p>
    <w:p w14:paraId="2E4D3454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random.seed(seed)</w:t>
      </w:r>
    </w:p>
    <w:p w14:paraId="1B08A659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np.random.seed(seed)</w:t>
      </w:r>
    </w:p>
    <w:p w14:paraId="79550389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tf.random.set_seed(seed)</w:t>
      </w:r>
    </w:p>
    <w:p w14:paraId="4ADF43CC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os.environ['PYTHONHASHSEED'] = str(seed)</w:t>
      </w:r>
    </w:p>
    <w:p w14:paraId="4A37F704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print(f"全局随机种子已固定为: {seed}")</w:t>
      </w:r>
    </w:p>
    <w:p w14:paraId="7E4705D9">
      <w:pPr>
        <w:rPr>
          <w:rFonts w:hint="default"/>
          <w:lang w:eastAsia="zh-CN"/>
        </w:rPr>
      </w:pPr>
    </w:p>
    <w:p w14:paraId="121DA022">
      <w:pPr>
        <w:rPr>
          <w:rFonts w:hint="default"/>
          <w:lang w:eastAsia="zh-CN"/>
        </w:rPr>
      </w:pPr>
      <w:r>
        <w:rPr>
          <w:rFonts w:hint="default"/>
          <w:lang w:eastAsia="zh-CN"/>
        </w:rPr>
        <w:t># ================== 工具函数 ==================</w:t>
      </w:r>
    </w:p>
    <w:p w14:paraId="217BA129">
      <w:pPr>
        <w:rPr>
          <w:rFonts w:hint="default"/>
          <w:lang w:eastAsia="zh-CN"/>
        </w:rPr>
      </w:pPr>
      <w:r>
        <w:rPr>
          <w:rFonts w:hint="default"/>
          <w:lang w:eastAsia="zh-CN"/>
        </w:rPr>
        <w:t>def validate_file(file_path):</w:t>
      </w:r>
    </w:p>
    <w:p w14:paraId="1F0C1B80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path = Path(file_path)</w:t>
      </w:r>
    </w:p>
    <w:p w14:paraId="494B8CCA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if not path.exists():</w:t>
      </w:r>
    </w:p>
    <w:p w14:paraId="45C6EF39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raise FileNotFoundError(f"文件不存在: {path.resolve()}")</w:t>
      </w:r>
    </w:p>
    <w:p w14:paraId="5FFA28CF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if not path.is_file():</w:t>
      </w:r>
    </w:p>
    <w:p w14:paraId="68724B52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raise IsADirectoryError(f"路径指向的是目录而非文件: {path}")</w:t>
      </w:r>
    </w:p>
    <w:p w14:paraId="777177F7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return path</w:t>
      </w:r>
    </w:p>
    <w:p w14:paraId="7E2ADEC6">
      <w:pPr>
        <w:rPr>
          <w:rFonts w:hint="default"/>
          <w:lang w:eastAsia="zh-CN"/>
        </w:rPr>
      </w:pPr>
    </w:p>
    <w:p w14:paraId="3578FBE5">
      <w:pPr>
        <w:rPr>
          <w:rFonts w:hint="default"/>
          <w:lang w:eastAsia="zh-CN"/>
        </w:rPr>
      </w:pPr>
      <w:r>
        <w:rPr>
          <w:rFonts w:hint="default"/>
          <w:lang w:eastAsia="zh-CN"/>
        </w:rPr>
        <w:t>def read_fasta(file_path, label):</w:t>
      </w:r>
    </w:p>
    <w:p w14:paraId="1E3CDD49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sequences = []</w:t>
      </w:r>
    </w:p>
    <w:p w14:paraId="57F362F5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try:</w:t>
      </w:r>
    </w:p>
    <w:p w14:paraId="103CDA11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with open(validate_file(file_path), 'r', encoding='utf-8') as f:</w:t>
      </w:r>
    </w:p>
    <w:p w14:paraId="725F4C32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sequence = ""</w:t>
      </w:r>
    </w:p>
    <w:p w14:paraId="0C906F0F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for line in f:</w:t>
      </w:r>
    </w:p>
    <w:p w14:paraId="611D45CF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    line = line.strip()</w:t>
      </w:r>
    </w:p>
    <w:p w14:paraId="01A7B229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    if line.startswith('&gt;'):</w:t>
      </w:r>
    </w:p>
    <w:p w14:paraId="5AD79618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        if sequence:</w:t>
      </w:r>
    </w:p>
    <w:p w14:paraId="41195460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            sequences.append(sequence)</w:t>
      </w:r>
    </w:p>
    <w:p w14:paraId="2334C09E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        sequence = ""</w:t>
      </w:r>
    </w:p>
    <w:p w14:paraId="4DA08584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    else:</w:t>
      </w:r>
    </w:p>
    <w:p w14:paraId="3FA552F6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        sequence += line</w:t>
      </w:r>
    </w:p>
    <w:p w14:paraId="4678A7DC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if sequence:</w:t>
      </w:r>
    </w:p>
    <w:p w14:paraId="2D38A6D7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    sequences.append(sequence)</w:t>
      </w:r>
    </w:p>
    <w:p w14:paraId="26F4B225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return sequences, [label] * len(sequences)</w:t>
      </w:r>
    </w:p>
    <w:p w14:paraId="44D7B49E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except Exception as e:</w:t>
      </w:r>
    </w:p>
    <w:p w14:paraId="29D237E4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print(f"读取文件时发生错误: {str(e)}")</w:t>
      </w:r>
    </w:p>
    <w:p w14:paraId="1F6A3388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return [], []</w:t>
      </w:r>
    </w:p>
    <w:p w14:paraId="591E374A">
      <w:pPr>
        <w:rPr>
          <w:rFonts w:hint="default"/>
          <w:lang w:eastAsia="zh-CN"/>
        </w:rPr>
      </w:pPr>
    </w:p>
    <w:p w14:paraId="1C0B645D">
      <w:pPr>
        <w:rPr>
          <w:rFonts w:hint="default"/>
          <w:lang w:eastAsia="zh-CN"/>
        </w:rPr>
      </w:pPr>
      <w:r>
        <w:rPr>
          <w:rFonts w:hint="default"/>
          <w:lang w:eastAsia="zh-CN"/>
        </w:rPr>
        <w:t>def clean_sequence(seq):</w:t>
      </w:r>
    </w:p>
    <w:p w14:paraId="4A9DEDC3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"""删除 * 并只保留 20 种标准氨基酸（大写）"""</w:t>
      </w:r>
    </w:p>
    <w:p w14:paraId="26A853B9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return ''.join([aa for aa in seq.upper() if aa in AMINO_ACIDS])</w:t>
      </w:r>
    </w:p>
    <w:p w14:paraId="1E461797">
      <w:pPr>
        <w:rPr>
          <w:rFonts w:hint="default"/>
          <w:lang w:eastAsia="zh-CN"/>
        </w:rPr>
      </w:pPr>
    </w:p>
    <w:p w14:paraId="2B373C1A">
      <w:pPr>
        <w:rPr>
          <w:rFonts w:hint="default"/>
          <w:lang w:eastAsia="zh-CN"/>
        </w:rPr>
      </w:pPr>
      <w:r>
        <w:rPr>
          <w:rFonts w:hint="default"/>
          <w:lang w:eastAsia="zh-CN"/>
        </w:rPr>
        <w:t>def encode_sequences(sequences, max_len):</w:t>
      </w:r>
    </w:p>
    <w:p w14:paraId="60698428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encoded = np.zeros((len(sequences), max_len), dtype=np.int32)</w:t>
      </w:r>
    </w:p>
    <w:p w14:paraId="6C3F7A50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for i, seq in enumerate(sequences):</w:t>
      </w:r>
    </w:p>
    <w:p w14:paraId="2EBE2B86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for j, aa in enumerate(seq[:max_len]):</w:t>
      </w:r>
    </w:p>
    <w:p w14:paraId="08B703D9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encoded[i, j] = AA_TO_INT.get(aa, 0)</w:t>
      </w:r>
    </w:p>
    <w:p w14:paraId="1AA0128F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return encoded</w:t>
      </w:r>
    </w:p>
    <w:p w14:paraId="51526E00">
      <w:pPr>
        <w:rPr>
          <w:rFonts w:hint="default"/>
          <w:lang w:eastAsia="zh-CN"/>
        </w:rPr>
      </w:pPr>
    </w:p>
    <w:p w14:paraId="2407E9EB">
      <w:pPr>
        <w:rPr>
          <w:rFonts w:hint="default"/>
          <w:lang w:eastAsia="zh-CN"/>
        </w:rPr>
      </w:pPr>
      <w:r>
        <w:rPr>
          <w:rFonts w:hint="default"/>
          <w:lang w:eastAsia="zh-CN"/>
        </w:rPr>
        <w:t># ================== CD-HIT 去冗余函数 ==================</w:t>
      </w:r>
    </w:p>
    <w:p w14:paraId="6EBB3E58">
      <w:pPr>
        <w:rPr>
          <w:rFonts w:hint="default"/>
          <w:lang w:eastAsia="zh-CN"/>
        </w:rPr>
      </w:pPr>
      <w:r>
        <w:rPr>
          <w:rFonts w:hint="default"/>
          <w:lang w:eastAsia="zh-CN"/>
        </w:rPr>
        <w:t>def run_cdhit(input_fasta, output_fasta, identity=0.4, threads=4):</w:t>
      </w:r>
    </w:p>
    <w:p w14:paraId="34D1D90F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"""</w:t>
      </w:r>
    </w:p>
    <w:p w14:paraId="20DF2C18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调用 CD-HIT 对氨基酸序列进行去冗余。</w:t>
      </w:r>
    </w:p>
    <w:p w14:paraId="1A7972EA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优先从环境变量查找，如果失败则尝试使用绝对路径。</w:t>
      </w:r>
    </w:p>
    <w:p w14:paraId="7FA564F0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"""</w:t>
      </w:r>
    </w:p>
    <w:p w14:paraId="4228BCDA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cdhit_path = shutil.which("cd-hit")</w:t>
      </w:r>
    </w:p>
    <w:p w14:paraId="62D20434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if not cdhit_path:</w:t>
      </w:r>
    </w:p>
    <w:p w14:paraId="601ABB81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# 如果环境变量没生效，尝试写死绝对路径（根据你的截图修改）</w:t>
      </w:r>
    </w:p>
    <w:p w14:paraId="2F00F79E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fallback_path = r"D:\cdhit-4.8.1\cd-hit.exe"</w:t>
      </w:r>
    </w:p>
    <w:p w14:paraId="0838C651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if Path(fallback_path).exists():</w:t>
      </w:r>
    </w:p>
    <w:p w14:paraId="56FB7E63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cdhit_path = fallback_path</w:t>
      </w:r>
    </w:p>
    <w:p w14:paraId="75538219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print(f"⚠️ 未在环境变量中找到 cd-hit，已使用绝对路径: {cdhit_path}")</w:t>
      </w:r>
    </w:p>
    <w:p w14:paraId="587BF469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else:</w:t>
      </w:r>
    </w:p>
    <w:p w14:paraId="5E446E76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raise FileNotFoundError("找不到 cd-hit 可执行文件！请检查环境变量或绝对路径。")</w:t>
      </w:r>
    </w:p>
    <w:p w14:paraId="11D02486">
      <w:pPr>
        <w:rPr>
          <w:rFonts w:hint="default"/>
          <w:lang w:eastAsia="zh-CN"/>
        </w:rPr>
      </w:pPr>
    </w:p>
    <w:p w14:paraId="0F890780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# 调用 CD-HIT（氨基酸序列使用 cd-hit）</w:t>
      </w:r>
    </w:p>
    <w:p w14:paraId="63CDA614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# -c 0.4: 序列同一性阈值 0.4</w:t>
      </w:r>
    </w:p>
    <w:p w14:paraId="21082F08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# -n 2: word length，对于 0.4 阈值推荐 2</w:t>
      </w:r>
    </w:p>
    <w:p w14:paraId="147F43AB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# -M 16000: 内存限制 16GB</w:t>
      </w:r>
    </w:p>
    <w:p w14:paraId="02135924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cmd = [</w:t>
      </w:r>
    </w:p>
    <w:p w14:paraId="54F243BC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cdhit_path,</w:t>
      </w:r>
    </w:p>
    <w:p w14:paraId="41EDC6C0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"-i", str(input_fasta),</w:t>
      </w:r>
    </w:p>
    <w:p w14:paraId="5494BBF2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"-o", str(output_fasta),</w:t>
      </w:r>
    </w:p>
    <w:p w14:paraId="4DAED52F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"-c", str(identity),</w:t>
      </w:r>
    </w:p>
    <w:p w14:paraId="6DC4CFBE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"-n", "2",</w:t>
      </w:r>
    </w:p>
    <w:p w14:paraId="5FF946E2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"-M", "16000",</w:t>
      </w:r>
    </w:p>
    <w:p w14:paraId="58E73428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"-T", str(threads),</w:t>
      </w:r>
    </w:p>
    <w:p w14:paraId="2C43BCB5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"-d", "0"</w:t>
      </w:r>
    </w:p>
    <w:p w14:paraId="3E6FA410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]</w:t>
      </w:r>
    </w:p>
    <w:p w14:paraId="20E26EEF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print(f"正在运行 CD-HIT: {' '.join(cmd)}")</w:t>
      </w:r>
    </w:p>
    <w:p w14:paraId="5CDBC20B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try:</w:t>
      </w:r>
    </w:p>
    <w:p w14:paraId="52A409C6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result = subprocess.run(cmd, check=True, capture_output=True, text=True)</w:t>
      </w:r>
    </w:p>
    <w:p w14:paraId="046EE7C6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print(f"CD-HIT 去冗余完成: {output_fasta}")</w:t>
      </w:r>
    </w:p>
    <w:p w14:paraId="1B729237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except subprocess.CalledProcessError as e:</w:t>
      </w:r>
    </w:p>
    <w:p w14:paraId="126D72B4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print(f"❌ CD-HIT 运行失败: {e.stderr}")</w:t>
      </w:r>
    </w:p>
    <w:p w14:paraId="2FAA1724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raise</w:t>
      </w:r>
    </w:p>
    <w:p w14:paraId="3BDB3CA2">
      <w:pPr>
        <w:rPr>
          <w:rFonts w:hint="default"/>
          <w:lang w:eastAsia="zh-CN"/>
        </w:rPr>
      </w:pPr>
    </w:p>
    <w:p w14:paraId="53B9EA87">
      <w:pPr>
        <w:rPr>
          <w:rFonts w:hint="default"/>
          <w:lang w:eastAsia="zh-CN"/>
        </w:rPr>
      </w:pPr>
      <w:r>
        <w:rPr>
          <w:rFonts w:hint="default"/>
          <w:lang w:eastAsia="zh-CN"/>
        </w:rPr>
        <w:t># ================== 训练数据准备（自动调用 CD-HIT） ==================</w:t>
      </w:r>
    </w:p>
    <w:p w14:paraId="656841A7">
      <w:pPr>
        <w:rPr>
          <w:rFonts w:hint="default"/>
          <w:lang w:eastAsia="zh-CN"/>
        </w:rPr>
      </w:pPr>
      <w:r>
        <w:rPr>
          <w:rFonts w:hint="default"/>
          <w:lang w:eastAsia="zh-CN"/>
        </w:rPr>
        <w:t>def prepare_train_data(amp_file, non_amp_file, temp_dir, identity=0.4):</w:t>
      </w:r>
    </w:p>
    <w:p w14:paraId="42C7E067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"""</w:t>
      </w:r>
    </w:p>
    <w:p w14:paraId="06F3E0E5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读取训练文件，分别在氨基酸层面进行 CD-HIT 去冗余，</w:t>
      </w:r>
    </w:p>
    <w:p w14:paraId="4C226E96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再合并、编码并返回 X, y。</w:t>
      </w:r>
    </w:p>
    <w:p w14:paraId="093EDE94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"""</w:t>
      </w:r>
    </w:p>
    <w:p w14:paraId="6DEB39A8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temp_dir = Path(temp_dir)</w:t>
      </w:r>
    </w:p>
    <w:p w14:paraId="562097C1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temp_dir.mkdir(parents=True, exist_ok=True)</w:t>
      </w:r>
    </w:p>
    <w:p w14:paraId="5BC8C7A1">
      <w:pPr>
        <w:rPr>
          <w:rFonts w:hint="default"/>
          <w:lang w:eastAsia="zh-CN"/>
        </w:rPr>
      </w:pPr>
    </w:p>
    <w:p w14:paraId="65DFE4BD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# 1. 读取原始序列</w:t>
      </w:r>
    </w:p>
    <w:p w14:paraId="2231A702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amp_seqs_raw, _ = read_fasta(amp_file, 1)</w:t>
      </w:r>
    </w:p>
    <w:p w14:paraId="4B611E13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non_amp_seqs_raw, _ = read_fasta(non_amp_file, 0)</w:t>
      </w:r>
    </w:p>
    <w:p w14:paraId="4B751097">
      <w:pPr>
        <w:rPr>
          <w:rFonts w:hint="default"/>
          <w:lang w:eastAsia="zh-CN"/>
        </w:rPr>
      </w:pPr>
    </w:p>
    <w:p w14:paraId="248B00DF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# 2. 清洗序列</w:t>
      </w:r>
    </w:p>
    <w:p w14:paraId="23A81B95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amp_seqs = [clean_sequence(s) for s in amp_seqs_raw]</w:t>
      </w:r>
    </w:p>
    <w:p w14:paraId="49C9BD61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non_amp_seqs = [clean_sequence(s) for s in non_amp_seqs_raw]</w:t>
      </w:r>
    </w:p>
    <w:p w14:paraId="2309E077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amp_seqs = [s for s in amp_seqs if len(s) &gt; 0]</w:t>
      </w:r>
    </w:p>
    <w:p w14:paraId="76B9B951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non_amp_seqs = [s for s in non_amp_seqs if len(s) &gt; 0]</w:t>
      </w:r>
    </w:p>
    <w:p w14:paraId="53F22492">
      <w:pPr>
        <w:rPr>
          <w:rFonts w:hint="default"/>
          <w:lang w:eastAsia="zh-CN"/>
        </w:rPr>
      </w:pPr>
    </w:p>
    <w:p w14:paraId="47ABE617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# 3. 写入临时 FASTA，分别进行 CD-HIT 去冗余</w:t>
      </w:r>
    </w:p>
    <w:p w14:paraId="77E7F00E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amp_temp_in = temp_dir / "amp_temp_in.fasta"</w:t>
      </w:r>
    </w:p>
    <w:p w14:paraId="2A73A903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amp_temp_out = temp_dir / "amp_temp_out.fasta"</w:t>
      </w:r>
    </w:p>
    <w:p w14:paraId="5ECD5436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non_amp_temp_in = temp_dir / "non_amp_temp_in.fasta"</w:t>
      </w:r>
    </w:p>
    <w:p w14:paraId="2D5FA20E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non_amp_temp_out = temp_dir / "non_amp_temp_out.fasta"</w:t>
      </w:r>
    </w:p>
    <w:p w14:paraId="63D52F24">
      <w:pPr>
        <w:rPr>
          <w:rFonts w:hint="default"/>
          <w:lang w:eastAsia="zh-CN"/>
        </w:rPr>
      </w:pPr>
    </w:p>
    <w:p w14:paraId="1E0CDE78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with open(amp_temp_in, 'w', encoding='utf-8') as f:</w:t>
      </w:r>
    </w:p>
    <w:p w14:paraId="5877A515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for i, seq in enumerate(amp_seqs):</w:t>
      </w:r>
    </w:p>
    <w:p w14:paraId="3CDF3836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f.write(f"&gt;amp_{i}\n{seq}\n")</w:t>
      </w:r>
    </w:p>
    <w:p w14:paraId="70AD6380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with open(non_amp_temp_in, 'w', encoding='utf-8') as f:</w:t>
      </w:r>
    </w:p>
    <w:p w14:paraId="76239E73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for i, seq in enumerate(non_amp_seqs):</w:t>
      </w:r>
    </w:p>
    <w:p w14:paraId="2B4E118B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f.write(f"&gt;non_amp_{i}\n{seq}\n")</w:t>
      </w:r>
    </w:p>
    <w:p w14:paraId="26640EC5">
      <w:pPr>
        <w:rPr>
          <w:rFonts w:hint="default"/>
          <w:lang w:eastAsia="zh-CN"/>
        </w:rPr>
      </w:pPr>
    </w:p>
    <w:p w14:paraId="0DD905AA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print(f"\n[去冗余前] AMP 原始序列数: {len(amp_seqs)}")</w:t>
      </w:r>
    </w:p>
    <w:p w14:paraId="14E2DF53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print(f"[去冗余前] Non-AMP 原始序列数: {len(non_amp_seqs)}")</w:t>
      </w:r>
    </w:p>
    <w:p w14:paraId="6C632E40">
      <w:pPr>
        <w:rPr>
          <w:rFonts w:hint="default"/>
          <w:lang w:eastAsia="zh-CN"/>
        </w:rPr>
      </w:pPr>
    </w:p>
    <w:p w14:paraId="71AA79D3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run_cdhit(amp_temp_in, amp_temp_out, identity=identity)</w:t>
      </w:r>
    </w:p>
    <w:p w14:paraId="2C7D9F84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run_cdhit(non_amp_temp_in, non_amp_temp_out, identity=identity)</w:t>
      </w:r>
    </w:p>
    <w:p w14:paraId="7B8A887E">
      <w:pPr>
        <w:rPr>
          <w:rFonts w:hint="default"/>
          <w:lang w:eastAsia="zh-CN"/>
        </w:rPr>
      </w:pPr>
    </w:p>
    <w:p w14:paraId="5DFCA76D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# 4. 读取去冗余后的序列</w:t>
      </w:r>
    </w:p>
    <w:p w14:paraId="28677E8C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amp_seqs_dedup, _ = read_fasta(amp_temp_out, 1)</w:t>
      </w:r>
    </w:p>
    <w:p w14:paraId="0A66D3F4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non_amp_seqs_dedup, _ = read_fasta(non_amp_temp_out, 0)</w:t>
      </w:r>
    </w:p>
    <w:p w14:paraId="36EBA2F5">
      <w:pPr>
        <w:rPr>
          <w:rFonts w:hint="default"/>
          <w:lang w:eastAsia="zh-CN"/>
        </w:rPr>
      </w:pPr>
    </w:p>
    <w:p w14:paraId="435CA5C6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print(f"[去冗余后] AMP 序列数: {len(amp_seqs_dedup)}")</w:t>
      </w:r>
    </w:p>
    <w:p w14:paraId="2B03DB9F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print(f"[去冗余后] Non-AMP 序列数: {len(non_amp_seqs_dedup)}")</w:t>
      </w:r>
    </w:p>
    <w:p w14:paraId="4B13FAD4">
      <w:pPr>
        <w:rPr>
          <w:rFonts w:hint="default"/>
          <w:lang w:eastAsia="zh-CN"/>
        </w:rPr>
      </w:pPr>
    </w:p>
    <w:p w14:paraId="54BA8F33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# 5. 合并并编码</w:t>
      </w:r>
    </w:p>
    <w:p w14:paraId="1343A2F5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all_seqs = amp_seqs_dedup + non_amp_seqs_dedup</w:t>
      </w:r>
    </w:p>
    <w:p w14:paraId="356CB680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all_labels = np.concatenate([</w:t>
      </w:r>
    </w:p>
    <w:p w14:paraId="72A73C01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np.ones(len(amp_seqs_dedup), dtype=np.int32),</w:t>
      </w:r>
    </w:p>
    <w:p w14:paraId="49559ABD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np.zeros(len(non_amp_seqs_dedup), dtype=np.int32)</w:t>
      </w:r>
    </w:p>
    <w:p w14:paraId="0E97315E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])</w:t>
      </w:r>
    </w:p>
    <w:p w14:paraId="1913DE76">
      <w:pPr>
        <w:rPr>
          <w:rFonts w:hint="default"/>
          <w:lang w:eastAsia="zh-CN"/>
        </w:rPr>
      </w:pPr>
    </w:p>
    <w:p w14:paraId="3B39B922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X = encode_sequences(all_seqs, MAX_LEN)</w:t>
      </w:r>
    </w:p>
    <w:p w14:paraId="2FEA28B4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y = all_labels</w:t>
      </w:r>
    </w:p>
    <w:p w14:paraId="18D9369B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return X, y</w:t>
      </w:r>
    </w:p>
    <w:p w14:paraId="7B16EF53">
      <w:pPr>
        <w:rPr>
          <w:rFonts w:hint="default"/>
          <w:lang w:eastAsia="zh-CN"/>
        </w:rPr>
      </w:pPr>
    </w:p>
    <w:p w14:paraId="07E0E912">
      <w:pPr>
        <w:rPr>
          <w:rFonts w:hint="default"/>
          <w:lang w:eastAsia="zh-CN"/>
        </w:rPr>
      </w:pPr>
      <w:r>
        <w:rPr>
          <w:rFonts w:hint="default"/>
          <w:lang w:eastAsia="zh-CN"/>
        </w:rPr>
        <w:t># ================== 预测函数 ==================</w:t>
      </w:r>
    </w:p>
    <w:p w14:paraId="65FEA97A">
      <w:pPr>
        <w:rPr>
          <w:rFonts w:hint="default"/>
          <w:lang w:eastAsia="zh-CN"/>
        </w:rPr>
      </w:pPr>
      <w:r>
        <w:rPr>
          <w:rFonts w:hint="default"/>
          <w:lang w:eastAsia="zh-CN"/>
        </w:rPr>
        <w:t>def predict_test_files(data_dir, model, threshold=0.5, output_dir=None):</w:t>
      </w:r>
    </w:p>
    <w:p w14:paraId="67A1320B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if output_dir is None:</w:t>
      </w:r>
    </w:p>
    <w:p w14:paraId="65407C78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output_dir = data_dir</w:t>
      </w:r>
    </w:p>
    <w:p w14:paraId="7815954A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output_dir = Path(output_dir)</w:t>
      </w:r>
    </w:p>
    <w:p w14:paraId="020075B9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output_dir.mkdir(parents=True, exist_ok=True)</w:t>
      </w:r>
    </w:p>
    <w:p w14:paraId="4886C2DF">
      <w:pPr>
        <w:rPr>
          <w:rFonts w:hint="default"/>
          <w:lang w:eastAsia="zh-CN"/>
        </w:rPr>
      </w:pPr>
    </w:p>
    <w:p w14:paraId="07E71500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# 排除训练相关文件</w:t>
      </w:r>
    </w:p>
    <w:p w14:paraId="4CCF9113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exclude_files = ["AMPs.fasta", "non_AMPs.fasta", "AMPs_dedup.fasta", "non_AMPs_dedup.fasta"]</w:t>
      </w:r>
    </w:p>
    <w:p w14:paraId="20860E81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test_files = [f for f in data_dir.glob("*.fasta") if f.name not in exclude_files]</w:t>
      </w:r>
    </w:p>
    <w:p w14:paraId="5FECA10B">
      <w:pPr>
        <w:rPr>
          <w:rFonts w:hint="default"/>
          <w:lang w:eastAsia="zh-CN"/>
        </w:rPr>
      </w:pPr>
    </w:p>
    <w:p w14:paraId="2B2B8120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if not test_files:</w:t>
      </w:r>
    </w:p>
    <w:p w14:paraId="67359ACB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print("\n未找到测试文件！请确保在 data 目录存放 .fasta 格式的测试文件")</w:t>
      </w:r>
    </w:p>
    <w:p w14:paraId="02105D12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return</w:t>
      </w:r>
    </w:p>
    <w:p w14:paraId="3541DD96">
      <w:pPr>
        <w:rPr>
          <w:rFonts w:hint="default"/>
          <w:lang w:eastAsia="zh-CN"/>
        </w:rPr>
      </w:pPr>
    </w:p>
    <w:p w14:paraId="78C483B9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print("\n开始预测测试文件并生成日志...")</w:t>
      </w:r>
    </w:p>
    <w:p w14:paraId="3F0B0DB9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total_log_path = output_dir / "Total_Predictions.log"</w:t>
      </w:r>
    </w:p>
    <w:p w14:paraId="31904B5E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amp_log_path = output_dir / "AMPs_Predictions.log"</w:t>
      </w:r>
    </w:p>
    <w:p w14:paraId="4DD801FC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nonamp_log_path = output_dir / "NonAMPs_Predictions.log"</w:t>
      </w:r>
    </w:p>
    <w:p w14:paraId="77BD41AC">
      <w:pPr>
        <w:rPr>
          <w:rFonts w:hint="default"/>
          <w:lang w:eastAsia="zh-CN"/>
        </w:rPr>
      </w:pPr>
    </w:p>
    <w:p w14:paraId="32186F84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with open(total_log_path, "w", encoding="utf-8") as total_log, \</w:t>
      </w:r>
    </w:p>
    <w:p w14:paraId="5661A0C7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open(amp_log_path, "w", encoding="utf-8") as amp_log, \</w:t>
      </w:r>
    </w:p>
    <w:p w14:paraId="5C866D19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open(nonamp_log_path, "w", encoding="utf-8") as nonamp_log:</w:t>
      </w:r>
    </w:p>
    <w:p w14:paraId="6A3EC087">
      <w:pPr>
        <w:rPr>
          <w:rFonts w:hint="default"/>
          <w:lang w:eastAsia="zh-CN"/>
        </w:rPr>
      </w:pPr>
    </w:p>
    <w:p w14:paraId="12E6CAF8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total_log.write("=== 抗菌肽综合预测日志 ===\n")</w:t>
      </w:r>
    </w:p>
    <w:p w14:paraId="744559E9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total_log.write("文件路径\t序列编号\t序列片段\t非标准字符数\t非标准字符比例\t预测概率\t分类结果\n")</w:t>
      </w:r>
    </w:p>
    <w:p w14:paraId="6A09102D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total_log.write("=" * 120 + "\n")</w:t>
      </w:r>
    </w:p>
    <w:p w14:paraId="72EA44F9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amp_log.write("=== 抗菌肽预测结果 ===\n")</w:t>
      </w:r>
    </w:p>
    <w:p w14:paraId="5E3F14EE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amp_log.write("文件路径\t序列编号\t序列片段\t非标准字符数\t非标准字符比例\t预测概率\n")</w:t>
      </w:r>
    </w:p>
    <w:p w14:paraId="464A0B49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amp_log.write("=" * 100 + "\n")</w:t>
      </w:r>
    </w:p>
    <w:p w14:paraId="50CA3B85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nonamp_log.write("=== 非抗菌肽预测结果 ===\n")</w:t>
      </w:r>
    </w:p>
    <w:p w14:paraId="53CE752B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nonamp_log.write("文件路径\t序列编号\t序列片段\t非标准字符数\t非标准字符比例\t预测概率\n")</w:t>
      </w:r>
    </w:p>
    <w:p w14:paraId="716060CA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nonamp_log.write("=" * 100 + "\n")</w:t>
      </w:r>
    </w:p>
    <w:p w14:paraId="2BFC21A1">
      <w:pPr>
        <w:rPr>
          <w:rFonts w:hint="default"/>
          <w:lang w:eastAsia="zh-CN"/>
        </w:rPr>
      </w:pPr>
    </w:p>
    <w:p w14:paraId="41E2E121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global_stats = {"total_sequences": 0, "total_amp": 0, "total_nonamp": 0}</w:t>
      </w:r>
    </w:p>
    <w:p w14:paraId="4CD1E88A">
      <w:pPr>
        <w:rPr>
          <w:rFonts w:hint="default"/>
          <w:lang w:eastAsia="zh-CN"/>
        </w:rPr>
      </w:pPr>
    </w:p>
    <w:p w14:paraId="7DC06520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for test_file in test_files:</w:t>
      </w:r>
    </w:p>
    <w:p w14:paraId="61FF721A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raw_seqs, _ = read_fasta(test_file, -1)</w:t>
      </w:r>
    </w:p>
    <w:p w14:paraId="1521A43C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if not raw_seqs:</w:t>
      </w:r>
    </w:p>
    <w:p w14:paraId="682E2740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    total_log.write(f"{test_file.name}\t-\t无有效序列\t-\t-\t-\t-\n")</w:t>
      </w:r>
    </w:p>
    <w:p w14:paraId="3445CB57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    continue</w:t>
      </w:r>
    </w:p>
    <w:p w14:paraId="40C5DAD1">
      <w:pPr>
        <w:rPr>
          <w:rFonts w:hint="default"/>
          <w:lang w:eastAsia="zh-CN"/>
        </w:rPr>
      </w:pPr>
    </w:p>
    <w:p w14:paraId="4D591F26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clean_seqs = []</w:t>
      </w:r>
    </w:p>
    <w:p w14:paraId="4D210385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valid_indices = []</w:t>
      </w:r>
    </w:p>
    <w:p w14:paraId="12FCC21D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for idx, raw_seq in enumerate(raw_seqs):</w:t>
      </w:r>
    </w:p>
    <w:p w14:paraId="5F703333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    clean = clean_sequence(raw_seq)</w:t>
      </w:r>
    </w:p>
    <w:p w14:paraId="6043AF14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    if len(clean) &gt; 0:</w:t>
      </w:r>
    </w:p>
    <w:p w14:paraId="459727B3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        clean_seqs.append(clean)</w:t>
      </w:r>
    </w:p>
    <w:p w14:paraId="7F641A03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        valid_indices.append(idx)</w:t>
      </w:r>
    </w:p>
    <w:p w14:paraId="597A7A32">
      <w:pPr>
        <w:rPr>
          <w:rFonts w:hint="default"/>
          <w:lang w:eastAsia="zh-CN"/>
        </w:rPr>
      </w:pPr>
    </w:p>
    <w:p w14:paraId="4E3DC6B5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if not clean_seqs:</w:t>
      </w:r>
    </w:p>
    <w:p w14:paraId="45595B8F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    total_log.write(f"{test_file.name}\t-\t全部无效\t-\t-\t-\t-\n")</w:t>
      </w:r>
    </w:p>
    <w:p w14:paraId="41B2DDD7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    continue</w:t>
      </w:r>
    </w:p>
    <w:p w14:paraId="3AEA33DF">
      <w:pPr>
        <w:rPr>
          <w:rFonts w:hint="default"/>
          <w:lang w:eastAsia="zh-CN"/>
        </w:rPr>
      </w:pPr>
    </w:p>
    <w:p w14:paraId="5D3CC45D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X_test = encode_sequences(clean_seqs, MAX_LEN)</w:t>
      </w:r>
    </w:p>
    <w:p w14:paraId="507ECF1B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predictions = model.predict(X_test, verbose=0).flatten()</w:t>
      </w:r>
    </w:p>
    <w:p w14:paraId="0FF62CCB">
      <w:pPr>
        <w:rPr>
          <w:rFonts w:hint="default"/>
          <w:lang w:eastAsia="zh-CN"/>
        </w:rPr>
      </w:pPr>
    </w:p>
    <w:p w14:paraId="303BA570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file_stats = {"file_amp": 0, "file_nonamp": 0, "total": len(raw_seqs)}</w:t>
      </w:r>
    </w:p>
    <w:p w14:paraId="304916AB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global_stats["total_sequences"] += len(raw_seqs)</w:t>
      </w:r>
    </w:p>
    <w:p w14:paraId="6C4B37EE">
      <w:pPr>
        <w:rPr>
          <w:rFonts w:hint="default"/>
          <w:lang w:eastAsia="zh-CN"/>
        </w:rPr>
      </w:pPr>
    </w:p>
    <w:p w14:paraId="1DC41385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print(f"\n文件: {test_file.name}")</w:t>
      </w:r>
    </w:p>
    <w:p w14:paraId="1F44AC62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print(f"发现 {len(raw_seqs)} 条序列，其中 {len(clean_seqs)} 条有效，预测结果：")</w:t>
      </w:r>
    </w:p>
    <w:p w14:paraId="1175DAFE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print("=" * 80)</w:t>
      </w:r>
    </w:p>
    <w:p w14:paraId="1C35D85E">
      <w:pPr>
        <w:rPr>
          <w:rFonts w:hint="default"/>
          <w:lang w:eastAsia="zh-CN"/>
        </w:rPr>
      </w:pPr>
    </w:p>
    <w:p w14:paraId="329F9AB7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pred_idx = 0</w:t>
      </w:r>
    </w:p>
    <w:p w14:paraId="19D0C1C1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for idx, raw_seq in enumerate(raw_seqs, 1):</w:t>
      </w:r>
    </w:p>
    <w:p w14:paraId="32F5619F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    non_std_count = sum(1 for aa in raw_seq.upper() if aa not in AMINO_ACIDS)</w:t>
      </w:r>
    </w:p>
    <w:p w14:paraId="3E9E275A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    total_len = len(raw_seq)</w:t>
      </w:r>
    </w:p>
    <w:p w14:paraId="1D3B4FA8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    non_std_ratio = non_std_count / total_len if total_len &gt; 0 else 0.0</w:t>
      </w:r>
    </w:p>
    <w:p w14:paraId="0F9440AA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    display_seq = raw_seq[:20] if len(raw_seq) &gt;= 20 else raw_seq</w:t>
      </w:r>
    </w:p>
    <w:p w14:paraId="1D169D15">
      <w:pPr>
        <w:rPr>
          <w:rFonts w:hint="default"/>
          <w:lang w:eastAsia="zh-CN"/>
        </w:rPr>
      </w:pPr>
    </w:p>
    <w:p w14:paraId="14DBDAC3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    if idx - 1 in valid_indices:</w:t>
      </w:r>
    </w:p>
    <w:p w14:paraId="7ED871B8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        prob = predictions[pred_idx]</w:t>
      </w:r>
    </w:p>
    <w:p w14:paraId="189F9EBF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        pred_idx += 1</w:t>
      </w:r>
    </w:p>
    <w:p w14:paraId="3A743C02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        class_label = 'AMP' if prob &gt;= threshold else 'Non-AMP'</w:t>
      </w:r>
    </w:p>
    <w:p w14:paraId="6DBE19D0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        base_info = (f"{test_file.name}\t{idx}\t{display_seq}\t"</w:t>
      </w:r>
    </w:p>
    <w:p w14:paraId="5795B608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                     f"{non_std_count}\t{non_std_ratio:.2%}\t{prob:.4f}")</w:t>
      </w:r>
    </w:p>
    <w:p w14:paraId="7818D1CF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        total_log.write(f"{base_info}\t{class_label}\n")</w:t>
      </w:r>
    </w:p>
    <w:p w14:paraId="40445A2B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        if prob &gt;= threshold:</w:t>
      </w:r>
    </w:p>
    <w:p w14:paraId="049ED80D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            amp_log.write(f"{base_info}\n")</w:t>
      </w:r>
    </w:p>
    <w:p w14:paraId="0304F4F7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            file_stats["file_amp"] += 1</w:t>
      </w:r>
    </w:p>
    <w:p w14:paraId="6A7EF0F0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            global_stats["total_amp"] += 1</w:t>
      </w:r>
    </w:p>
    <w:p w14:paraId="30E10601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        else:</w:t>
      </w:r>
    </w:p>
    <w:p w14:paraId="4ADCAC5C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            nonamp_log.write(f"{base_info}\n")</w:t>
      </w:r>
    </w:p>
    <w:p w14:paraId="3B583B05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            file_stats["file_nonamp"] += 1</w:t>
      </w:r>
    </w:p>
    <w:p w14:paraId="344AF6D8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            global_stats["total_nonamp"] += 1</w:t>
      </w:r>
    </w:p>
    <w:p w14:paraId="77EDF03C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        print(f"序列 {idx}: {display_seq}... | 非标准字符: {non_std_count} ({non_std_ratio:.2%}) | 预测值: {prob:.4f} | 分类: {class_label}")</w:t>
      </w:r>
    </w:p>
    <w:p w14:paraId="176F00DB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    else:</w:t>
      </w:r>
    </w:p>
    <w:p w14:paraId="7A9D4A7B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        base_info = (f"{test_file.name}\t{idx}\t{display_seq}\t"</w:t>
      </w:r>
    </w:p>
    <w:p w14:paraId="6D012C09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                     f"{non_std_count}\t{non_std_ratio:.2%}\t-\t无效序列")</w:t>
      </w:r>
    </w:p>
    <w:p w14:paraId="081C7FE8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        total_log.write(f"{base_info}\n")</w:t>
      </w:r>
    </w:p>
    <w:p w14:paraId="5C306145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        print(f"序列 {idx}: {display_seq}... | 非标准字符: {non_std_count} ({non_std_ratio:.2%}) | 无效序列（清洗后为空）")</w:t>
      </w:r>
    </w:p>
    <w:p w14:paraId="30E293DD">
      <w:pPr>
        <w:rPr>
          <w:rFonts w:hint="default"/>
          <w:lang w:eastAsia="zh-CN"/>
        </w:rPr>
      </w:pPr>
    </w:p>
    <w:p w14:paraId="0C3DBEA9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total_log.write("\n" + "=" * 60 + "\n")</w:t>
      </w:r>
    </w:p>
    <w:p w14:paraId="6BA7E0A2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total_log.write(</w:t>
      </w:r>
    </w:p>
    <w:p w14:paraId="73635510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    f"文件统计 || AMP 数量: {file_stats['file_amp']} "</w:t>
      </w:r>
    </w:p>
    <w:p w14:paraId="2FED30AC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    f"| Non-AMP 数量: {file_stats['file_nonamp']} "</w:t>
      </w:r>
    </w:p>
    <w:p w14:paraId="0AE51FC6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    f"| 总序列数: {file_stats['total']}\n"</w:t>
      </w:r>
    </w:p>
    <w:p w14:paraId="312DC41B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)</w:t>
      </w:r>
    </w:p>
    <w:p w14:paraId="5F2E7ED9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amp_log.write(f"\n文件统计: AMP 数量={file_stats['file_amp']}\n")</w:t>
      </w:r>
    </w:p>
    <w:p w14:paraId="3AEB2272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nonamp_log.write(f"\n文件统计: Non-AMP 数量={file_stats['file_nonamp']}\n")</w:t>
      </w:r>
    </w:p>
    <w:p w14:paraId="53D5B2BC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print("=" * 80)</w:t>
      </w:r>
    </w:p>
    <w:p w14:paraId="41DD2017">
      <w:pPr>
        <w:rPr>
          <w:rFonts w:hint="default"/>
          <w:lang w:eastAsia="zh-CN"/>
        </w:rPr>
      </w:pPr>
    </w:p>
    <w:p w14:paraId="708909C9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total_log.write("\n\n=== 全局统计 ===\n")</w:t>
      </w:r>
    </w:p>
    <w:p w14:paraId="6B58D836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total_log.write(</w:t>
      </w:r>
    </w:p>
    <w:p w14:paraId="4030BABE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f"\n总序列数: {global_stats['total_sequences']}"</w:t>
      </w:r>
    </w:p>
    <w:p w14:paraId="04AC6DE7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f"\nAMP 比例: {global_stats['total_amp'] / global_stats['total_sequences']:.2%}"</w:t>
      </w:r>
    </w:p>
    <w:p w14:paraId="24F37FFE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f"\nNon-AMP 比例: {global_stats['total_nonamp'] / global_stats['total_sequences']:.2%}\n"</w:t>
      </w:r>
    </w:p>
    <w:p w14:paraId="25C3820C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)</w:t>
      </w:r>
    </w:p>
    <w:p w14:paraId="1198EFE0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amp_log.write("\n=== 全局统计 ===\n")</w:t>
      </w:r>
    </w:p>
    <w:p w14:paraId="47C7F49B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amp_log.write(f"总 AMP 数量: {global_stats['total_amp']}\n")</w:t>
      </w:r>
    </w:p>
    <w:p w14:paraId="7F3735FD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nonamp_log.write("\n=== 全局统计 ===\n")</w:t>
      </w:r>
    </w:p>
    <w:p w14:paraId="45E73A2D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nonamp_log.write(f"总 Non-AMP 数量: {global_stats['total_nonamp']}\n")</w:t>
      </w:r>
    </w:p>
    <w:p w14:paraId="12972319">
      <w:pPr>
        <w:rPr>
          <w:rFonts w:hint="default"/>
          <w:lang w:eastAsia="zh-CN"/>
        </w:rPr>
      </w:pPr>
    </w:p>
    <w:p w14:paraId="139567E2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print(f"\n日志文件生成完成: ")</w:t>
      </w:r>
    </w:p>
    <w:p w14:paraId="1B61D0E0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print(f"总预测日志 -&gt; {total_log_path.resolve()}")</w:t>
      </w:r>
    </w:p>
    <w:p w14:paraId="07883DB2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print(f"抗菌肽日志 -&gt; {amp_log_path.resolve()}")</w:t>
      </w:r>
    </w:p>
    <w:p w14:paraId="77991E5C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print(f"非抗菌肽日志 -&gt; {nonamp_log_path.resolve()}")</w:t>
      </w:r>
    </w:p>
    <w:p w14:paraId="0870581E">
      <w:pPr>
        <w:rPr>
          <w:rFonts w:hint="default"/>
          <w:lang w:eastAsia="zh-CN"/>
        </w:rPr>
      </w:pPr>
    </w:p>
    <w:p w14:paraId="0D7157A3">
      <w:pPr>
        <w:rPr>
          <w:rFonts w:hint="default"/>
          <w:lang w:eastAsia="zh-CN"/>
        </w:rPr>
      </w:pPr>
      <w:r>
        <w:rPr>
          <w:rFonts w:hint="default"/>
          <w:lang w:eastAsia="zh-CN"/>
        </w:rPr>
        <w:t># ================== 主程序 ==================</w:t>
      </w:r>
    </w:p>
    <w:p w14:paraId="5FE26318">
      <w:pPr>
        <w:rPr>
          <w:rFonts w:hint="default"/>
          <w:lang w:eastAsia="zh-CN"/>
        </w:rPr>
      </w:pPr>
      <w:r>
        <w:rPr>
          <w:rFonts w:hint="default"/>
          <w:lang w:eastAsia="zh-CN"/>
        </w:rPr>
        <w:t>if __name__ == "__main__":</w:t>
      </w:r>
    </w:p>
    <w:p w14:paraId="436EB48A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# 1. 固定全局随机种子</w:t>
      </w:r>
    </w:p>
    <w:p w14:paraId="1F735DD9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set_global_seed(42)</w:t>
      </w:r>
    </w:p>
    <w:p w14:paraId="6BACB0B7">
      <w:pPr>
        <w:rPr>
          <w:rFonts w:hint="default"/>
          <w:lang w:eastAsia="zh-CN"/>
        </w:rPr>
      </w:pPr>
    </w:p>
    <w:p w14:paraId="57D7150B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# 2. 路径设置</w:t>
      </w:r>
    </w:p>
    <w:p w14:paraId="4D6C1175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data_dir = Path("D:/data")</w:t>
      </w:r>
    </w:p>
    <w:p w14:paraId="33901B97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output_dir = data_dir / "PG8-AMP CNN result"</w:t>
      </w:r>
    </w:p>
    <w:p w14:paraId="3966C46C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output_dir.mkdir(parents=True, exist_ok=True)</w:t>
      </w:r>
    </w:p>
    <w:p w14:paraId="72D14BAB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temp_dir = output_dir / "temp_dedup"</w:t>
      </w:r>
    </w:p>
    <w:p w14:paraId="66975706">
      <w:pPr>
        <w:rPr>
          <w:rFonts w:hint="default"/>
          <w:lang w:eastAsia="zh-CN"/>
        </w:rPr>
      </w:pPr>
    </w:p>
    <w:p w14:paraId="12C1EDCE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# 训练文件指向原始文件，代码会自动去冗余</w:t>
      </w:r>
    </w:p>
    <w:p w14:paraId="6E166013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amp_file = data_dir / "AMPs.fasta"</w:t>
      </w:r>
    </w:p>
    <w:p w14:paraId="74F96EC0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non_amp_file = data_dir / "non_AMPs.fasta"</w:t>
      </w:r>
    </w:p>
    <w:p w14:paraId="07222074">
      <w:pPr>
        <w:rPr>
          <w:rFonts w:hint="default"/>
          <w:lang w:eastAsia="zh-CN"/>
        </w:rPr>
      </w:pPr>
    </w:p>
    <w:p w14:paraId="542B5A18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# 3. 路径验证</w:t>
      </w:r>
    </w:p>
    <w:p w14:paraId="44CABE9E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print("正在验证文件路径...")</w:t>
      </w:r>
    </w:p>
    <w:p w14:paraId="15A849A3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try:</w:t>
      </w:r>
    </w:p>
    <w:p w14:paraId="7154D8A8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validate_file(amp_file)</w:t>
      </w:r>
    </w:p>
    <w:p w14:paraId="6F88DA69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validate_file(non_amp_file)</w:t>
      </w:r>
    </w:p>
    <w:p w14:paraId="483A92CE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print("所有文件验证通过！")</w:t>
      </w:r>
    </w:p>
    <w:p w14:paraId="2A231B37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except Exception as e:</w:t>
      </w:r>
    </w:p>
    <w:p w14:paraId="393298B2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print(f"文件验证失败: {str(e)}")</w:t>
      </w:r>
    </w:p>
    <w:p w14:paraId="71259211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exit(1)</w:t>
      </w:r>
    </w:p>
    <w:p w14:paraId="7E1C399D">
      <w:pPr>
        <w:rPr>
          <w:rFonts w:hint="default"/>
          <w:lang w:eastAsia="zh-CN"/>
        </w:rPr>
      </w:pPr>
    </w:p>
    <w:p w14:paraId="5703A093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# 4. 数据加载与 CD-HIT 去冗余</w:t>
      </w:r>
    </w:p>
    <w:p w14:paraId="039E59A4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print("\n正在加载数据并进行氨基酸层面 CD-HIT 去冗余...")</w:t>
      </w:r>
    </w:p>
    <w:p w14:paraId="0CD86EFF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X, y = prepare_train_data(amp_file, non_amp_file, temp_dir, identity=0.4)</w:t>
      </w:r>
    </w:p>
    <w:p w14:paraId="5D669D86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print(f"训练数据维度: X={X.shape}, y={y.shape}")</w:t>
      </w:r>
    </w:p>
    <w:p w14:paraId="482672FA">
      <w:pPr>
        <w:rPr>
          <w:rFonts w:hint="default"/>
          <w:lang w:eastAsia="zh-CN"/>
        </w:rPr>
      </w:pPr>
    </w:p>
    <w:p w14:paraId="3615C5FF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# 5. 数据集划分</w:t>
      </w:r>
    </w:p>
    <w:p w14:paraId="49821695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X_train, X_test, y_train, y_test = train_test_split(</w:t>
      </w:r>
    </w:p>
    <w:p w14:paraId="02C46E71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X, y, test_size=0.2, stratify=y, random_state=42</w:t>
      </w:r>
    </w:p>
    <w:p w14:paraId="44A8E646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)</w:t>
      </w:r>
    </w:p>
    <w:p w14:paraId="71FBAC4B">
      <w:pPr>
        <w:rPr>
          <w:rFonts w:hint="default"/>
          <w:lang w:eastAsia="zh-CN"/>
        </w:rPr>
      </w:pPr>
    </w:p>
    <w:p w14:paraId="294F4B78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# 6. 计算类别权重</w:t>
      </w:r>
    </w:p>
    <w:p w14:paraId="396886B1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class_weights = class_weight.compute_class_weight(</w:t>
      </w:r>
    </w:p>
    <w:p w14:paraId="4B930EBD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class_weight='balanced',</w:t>
      </w:r>
    </w:p>
    <w:p w14:paraId="24D0A30F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classes=np.unique(y_train),</w:t>
      </w:r>
    </w:p>
    <w:p w14:paraId="7C0A28A8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y=y_train</w:t>
      </w:r>
    </w:p>
    <w:p w14:paraId="3172AF3A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)</w:t>
      </w:r>
    </w:p>
    <w:p w14:paraId="32F826E0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class_weight_dict = dict(enumerate(class_weights))</w:t>
      </w:r>
    </w:p>
    <w:p w14:paraId="5E1D2C3E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print(f"类别权重: {class_weight_dict}")</w:t>
      </w:r>
    </w:p>
    <w:p w14:paraId="6DD7CE24">
      <w:pPr>
        <w:rPr>
          <w:rFonts w:hint="default"/>
          <w:lang w:eastAsia="zh-CN"/>
        </w:rPr>
      </w:pPr>
    </w:p>
    <w:p w14:paraId="77402465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# 7. 模型构建（1D CNN）</w:t>
      </w:r>
    </w:p>
    <w:p w14:paraId="166FAD3B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model = Sequential([</w:t>
      </w:r>
    </w:p>
    <w:p w14:paraId="378BE37F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Embedding(input_dim=len(AMINO_ACIDS) + 1, output_dim=32, input_length=MAX_LEN),</w:t>
      </w:r>
    </w:p>
    <w:p w14:paraId="4E8D7287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Conv1D(filters=64, kernel_size=3, activation='relu'),</w:t>
      </w:r>
    </w:p>
    <w:p w14:paraId="5C0EB18F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MaxPooling1D(pool_size=2),</w:t>
      </w:r>
    </w:p>
    <w:p w14:paraId="6C7B32F7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Conv1D(filters=32, kernel_size=3, activation='relu'),</w:t>
      </w:r>
    </w:p>
    <w:p w14:paraId="77D0FE1E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GlobalMaxPooling1D(),</w:t>
      </w:r>
    </w:p>
    <w:p w14:paraId="6566D010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Dense(32, activation='relu'),</w:t>
      </w:r>
    </w:p>
    <w:p w14:paraId="56638BC8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Dropout(0.3),</w:t>
      </w:r>
    </w:p>
    <w:p w14:paraId="58AB86CD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Dense(1, activation='sigmoid')</w:t>
      </w:r>
    </w:p>
    <w:p w14:paraId="0C6D5A6B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])</w:t>
      </w:r>
    </w:p>
    <w:p w14:paraId="58E65C41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model.compile(</w:t>
      </w:r>
    </w:p>
    <w:p w14:paraId="77553788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optimizer=Adam(learning_rate=0.001),</w:t>
      </w:r>
    </w:p>
    <w:p w14:paraId="6D840365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loss='binary_crossentropy',</w:t>
      </w:r>
    </w:p>
    <w:p w14:paraId="4DBDAE53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metrics=['accuracy', 'AUC']</w:t>
      </w:r>
    </w:p>
    <w:p w14:paraId="27FEF645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)</w:t>
      </w:r>
    </w:p>
    <w:p w14:paraId="531780C8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model.summary()</w:t>
      </w:r>
    </w:p>
    <w:p w14:paraId="1B44DF36">
      <w:pPr>
        <w:rPr>
          <w:rFonts w:hint="default"/>
          <w:lang w:eastAsia="zh-CN"/>
        </w:rPr>
      </w:pPr>
    </w:p>
    <w:p w14:paraId="26514CBF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# 8. 模型训练</w:t>
      </w:r>
    </w:p>
    <w:p w14:paraId="63D86D96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print("\n开始训练 CNN 模型...")</w:t>
      </w:r>
    </w:p>
    <w:p w14:paraId="28E2E17E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history = model.fit(</w:t>
      </w:r>
    </w:p>
    <w:p w14:paraId="6E831469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X_train, y_train,</w:t>
      </w:r>
    </w:p>
    <w:p w14:paraId="736BD8C8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epochs=50,</w:t>
      </w:r>
    </w:p>
    <w:p w14:paraId="6B387C7C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batch_size=32,</w:t>
      </w:r>
    </w:p>
    <w:p w14:paraId="1B50E09B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validation_split=0.2,</w:t>
      </w:r>
    </w:p>
    <w:p w14:paraId="01873F7A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class_weight=class_weight_dict,</w:t>
      </w:r>
    </w:p>
    <w:p w14:paraId="12EB6CA1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verbose=1</w:t>
      </w:r>
    </w:p>
    <w:p w14:paraId="370B3960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)</w:t>
      </w:r>
    </w:p>
    <w:p w14:paraId="00558B28">
      <w:pPr>
        <w:rPr>
          <w:rFonts w:hint="default"/>
          <w:lang w:eastAsia="zh-CN"/>
        </w:rPr>
      </w:pPr>
    </w:p>
    <w:p w14:paraId="3C445F92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# 9. 模型评估</w:t>
      </w:r>
    </w:p>
    <w:p w14:paraId="178E6A5A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test_loss, test_acc, test_auc = model.evaluate(X_test, y_test)</w:t>
      </w:r>
    </w:p>
    <w:p w14:paraId="1B534163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print(f"\n测试准确率: {test_acc:.4f}")</w:t>
      </w:r>
    </w:p>
    <w:p w14:paraId="5B687B88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print(f"测试 AUC: {test_auc:.4f}")</w:t>
      </w:r>
    </w:p>
    <w:p w14:paraId="09BA8F20">
      <w:pPr>
        <w:rPr>
          <w:rFonts w:hint="default"/>
          <w:lang w:eastAsia="zh-CN"/>
        </w:rPr>
      </w:pPr>
    </w:p>
    <w:p w14:paraId="2E21205F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# 10. 保存模型与配置</w:t>
      </w:r>
    </w:p>
    <w:p w14:paraId="046C03DE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model_path = output_dir / "amp_cnn_model.h5"</w:t>
      </w:r>
    </w:p>
    <w:p w14:paraId="31A872A9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model.save(str(model_path))</w:t>
      </w:r>
    </w:p>
    <w:p w14:paraId="2ADCAD0C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print(f"\nCNN 模型已保存至: {model_path.resolve()}")</w:t>
      </w:r>
    </w:p>
    <w:p w14:paraId="55DCE12D">
      <w:pPr>
        <w:rPr>
          <w:rFonts w:hint="default"/>
          <w:lang w:eastAsia="zh-CN"/>
        </w:rPr>
      </w:pPr>
    </w:p>
    <w:p w14:paraId="5A4EA0BF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config = {</w:t>
      </w:r>
    </w:p>
    <w:p w14:paraId="04754658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"amino_acids": AMINO_ACIDS,</w:t>
      </w:r>
    </w:p>
    <w:p w14:paraId="6CE313C7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"max_len": MAX_LEN,</w:t>
      </w:r>
    </w:p>
    <w:p w14:paraId="7109B1DC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"aa_to_int": AA_TO_INT,</w:t>
      </w:r>
    </w:p>
    <w:p w14:paraId="366440E6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"deduplication": "CD-HIT at amino acid level (identity threshold 0.4)",</w:t>
      </w:r>
    </w:p>
    <w:p w14:paraId="4BB0FBBD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"embedding_dim": 32,</w:t>
      </w:r>
    </w:p>
    <w:p w14:paraId="57A3F809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"conv1_filters": 64,</w:t>
      </w:r>
    </w:p>
    <w:p w14:paraId="129EA4DB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"conv1_kernel": 3,</w:t>
      </w:r>
    </w:p>
    <w:p w14:paraId="7AD341D1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"conv2_filters": 32,</w:t>
      </w:r>
    </w:p>
    <w:p w14:paraId="516C1B4A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"conv2_kernel": 3,</w:t>
      </w:r>
    </w:p>
    <w:p w14:paraId="10A3266A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"dropout": 0.3,</w:t>
      </w:r>
    </w:p>
    <w:p w14:paraId="71141A11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"dense_units": 32,</w:t>
      </w:r>
    </w:p>
    <w:p w14:paraId="51BA84F3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"optimizer": "Adam",</w:t>
      </w:r>
    </w:p>
    <w:p w14:paraId="1E32147D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"learning_rate": 0.001,</w:t>
      </w:r>
    </w:p>
    <w:p w14:paraId="1D35883A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"batch_size": 32,</w:t>
      </w:r>
    </w:p>
    <w:p w14:paraId="76689A22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"epochs": 50,</w:t>
      </w:r>
    </w:p>
    <w:p w14:paraId="6F0E4398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"random_seed": 42,</w:t>
      </w:r>
    </w:p>
    <w:p w14:paraId="1C675D84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"class_weight": class_weight_dict</w:t>
      </w:r>
    </w:p>
    <w:p w14:paraId="72C2572D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}</w:t>
      </w:r>
    </w:p>
    <w:p w14:paraId="4C59D9A3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config_path = output_dir / "cnn_config.json"</w:t>
      </w:r>
    </w:p>
    <w:p w14:paraId="53E96991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with open(config_path, "w", encoding="utf-8") as f:</w:t>
      </w:r>
    </w:p>
    <w:p w14:paraId="49FBEB44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json.dump(config, f, ensure_ascii=False, indent=2)</w:t>
      </w:r>
    </w:p>
    <w:p w14:paraId="7D58CC2D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print(f"模型配置已保存至: {config_path.resolve()}")</w:t>
      </w:r>
    </w:p>
    <w:p w14:paraId="392FE142">
      <w:pPr>
        <w:rPr>
          <w:rFonts w:hint="default"/>
          <w:lang w:eastAsia="zh-CN"/>
        </w:rPr>
      </w:pPr>
    </w:p>
    <w:p w14:paraId="2C10CFC8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# 11. 执行预测</w:t>
      </w:r>
    </w:p>
    <w:p w14:paraId="063DD5F9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predict_test_files(data_dir, model, threshold=0.5, output_dir=output_dir)</w:t>
      </w:r>
    </w:p>
    <w:p w14:paraId="51BB50BE">
      <w:pPr>
        <w:rPr>
          <w:rFonts w:hint="default"/>
          <w:lang w:eastAsia="zh-CN"/>
        </w:rPr>
      </w:pPr>
    </w:p>
    <w:p w14:paraId="4376D09D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# 12. 样本分布检查</w:t>
      </w:r>
    </w:p>
    <w:p w14:paraId="3CAEEE0F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print("\n训练集样本分布:", np.unique(y_train, return_counts=True))</w:t>
      </w:r>
    </w:p>
    <w:p w14:paraId="2475D6E7">
      <w:pPr>
        <w:ind w:firstLine="420"/>
        <w:rPr>
          <w:rFonts w:hint="default"/>
          <w:lang w:eastAsia="zh-CN"/>
        </w:rPr>
      </w:pPr>
      <w:r>
        <w:rPr>
          <w:rFonts w:hint="default"/>
          <w:lang w:eastAsia="zh-CN"/>
        </w:rPr>
        <w:t>print("测试集样本分布:", np.unique(y_test, return_counts=True))</w:t>
      </w:r>
    </w:p>
    <w:p w14:paraId="670FAC48">
      <w:pPr>
        <w:ind w:firstLine="420"/>
        <w:rPr>
          <w:rFonts w:hint="default"/>
          <w:lang w:eastAsia="zh-CN"/>
        </w:rPr>
      </w:pPr>
    </w:p>
    <w:p w14:paraId="150F69C8">
      <w:pPr>
        <w:ind w:firstLine="420"/>
        <w:rPr>
          <w:rFonts w:hint="default"/>
          <w:lang w:eastAsia="zh-CN"/>
        </w:rPr>
      </w:pPr>
      <w:r>
        <w:rPr>
          <w:rFonts w:hint="default"/>
          <w:lang w:eastAsia="zh-CN"/>
        </w:rPr>
        <w:t>"</w:t>
      </w:r>
      <w:r>
        <w:rPr>
          <w:rFonts w:hint="eastAsia"/>
          <w:lang w:val="en-US" w:eastAsia="zh-CN"/>
        </w:rPr>
        <w:t>模型五种性能评估代码</w:t>
      </w:r>
      <w:bookmarkStart w:id="0" w:name="_GoBack"/>
      <w:bookmarkEnd w:id="0"/>
      <w:r>
        <w:rPr>
          <w:rFonts w:hint="default"/>
          <w:lang w:eastAsia="zh-CN"/>
        </w:rPr>
        <w:t>"</w:t>
      </w:r>
    </w:p>
    <w:p w14:paraId="233F295A">
      <w:pPr>
        <w:ind w:firstLine="420"/>
        <w:rPr>
          <w:rFonts w:hint="default"/>
          <w:lang w:eastAsia="zh-CN"/>
        </w:rPr>
      </w:pPr>
      <w:r>
        <w:rPr>
          <w:rFonts w:hint="default"/>
          <w:lang w:eastAsia="zh-CN"/>
        </w:rPr>
        <w:t>import os</w:t>
      </w:r>
    </w:p>
    <w:p w14:paraId="12610286">
      <w:pPr>
        <w:ind w:firstLine="420"/>
        <w:rPr>
          <w:rFonts w:hint="default"/>
          <w:lang w:eastAsia="zh-CN"/>
        </w:rPr>
      </w:pPr>
      <w:r>
        <w:rPr>
          <w:rFonts w:hint="default"/>
          <w:lang w:eastAsia="zh-CN"/>
        </w:rPr>
        <w:t>os.environ['CUDA_VISIBLE_DEVICES'] = '-1'</w:t>
      </w:r>
    </w:p>
    <w:p w14:paraId="5E798083">
      <w:pPr>
        <w:ind w:firstLine="420"/>
        <w:rPr>
          <w:rFonts w:hint="default"/>
          <w:lang w:eastAsia="zh-CN"/>
        </w:rPr>
      </w:pPr>
      <w:r>
        <w:rPr>
          <w:rFonts w:hint="default"/>
          <w:lang w:eastAsia="zh-CN"/>
        </w:rPr>
        <w:t>os.environ['PYTHONHASHSEED'] = '42'</w:t>
      </w:r>
    </w:p>
    <w:p w14:paraId="769C3262">
      <w:pPr>
        <w:ind w:firstLine="420"/>
        <w:rPr>
          <w:rFonts w:hint="default"/>
          <w:lang w:eastAsia="zh-CN"/>
        </w:rPr>
      </w:pPr>
    </w:p>
    <w:p w14:paraId="5E2C8DBC">
      <w:pPr>
        <w:ind w:firstLine="420"/>
        <w:rPr>
          <w:rFonts w:hint="default"/>
          <w:lang w:eastAsia="zh-CN"/>
        </w:rPr>
      </w:pPr>
      <w:r>
        <w:rPr>
          <w:rFonts w:hint="default"/>
          <w:lang w:eastAsia="zh-CN"/>
        </w:rPr>
        <w:t>import json</w:t>
      </w:r>
    </w:p>
    <w:p w14:paraId="7726828B">
      <w:pPr>
        <w:ind w:firstLine="420"/>
        <w:rPr>
          <w:rFonts w:hint="default"/>
          <w:lang w:eastAsia="zh-CN"/>
        </w:rPr>
      </w:pPr>
      <w:r>
        <w:rPr>
          <w:rFonts w:hint="default"/>
          <w:lang w:eastAsia="zh-CN"/>
        </w:rPr>
        <w:t>import numpy as np</w:t>
      </w:r>
    </w:p>
    <w:p w14:paraId="5387A063">
      <w:pPr>
        <w:ind w:firstLine="420"/>
        <w:rPr>
          <w:rFonts w:hint="default"/>
          <w:lang w:eastAsia="zh-CN"/>
        </w:rPr>
      </w:pPr>
      <w:r>
        <w:rPr>
          <w:rFonts w:hint="default"/>
          <w:lang w:eastAsia="zh-CN"/>
        </w:rPr>
        <w:t>from pathlib import Path</w:t>
      </w:r>
    </w:p>
    <w:p w14:paraId="34A20B09">
      <w:pPr>
        <w:ind w:firstLine="420"/>
        <w:rPr>
          <w:rFonts w:hint="default"/>
          <w:lang w:eastAsia="zh-CN"/>
        </w:rPr>
      </w:pPr>
      <w:r>
        <w:rPr>
          <w:rFonts w:hint="default"/>
          <w:lang w:eastAsia="zh-CN"/>
        </w:rPr>
        <w:t>from sklearn.model_selection import train_test_split</w:t>
      </w:r>
    </w:p>
    <w:p w14:paraId="3E13A2D3">
      <w:pPr>
        <w:ind w:firstLine="420"/>
        <w:rPr>
          <w:rFonts w:hint="default"/>
          <w:lang w:eastAsia="zh-CN"/>
        </w:rPr>
      </w:pPr>
      <w:r>
        <w:rPr>
          <w:rFonts w:hint="default"/>
          <w:lang w:eastAsia="zh-CN"/>
        </w:rPr>
        <w:t>from sklearn.metrics import (</w:t>
      </w:r>
    </w:p>
    <w:p w14:paraId="75AC6D77">
      <w:pPr>
        <w:ind w:firstLine="420"/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precision_score, recall_score, f1_score,</w:t>
      </w:r>
    </w:p>
    <w:p w14:paraId="3E281E05">
      <w:pPr>
        <w:ind w:firstLine="420"/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accuracy_score, roc_auc_score, confusion_matrix</w:t>
      </w:r>
    </w:p>
    <w:p w14:paraId="6E6EE763">
      <w:pPr>
        <w:ind w:firstLine="420"/>
        <w:rPr>
          <w:rFonts w:hint="default"/>
          <w:lang w:eastAsia="zh-CN"/>
        </w:rPr>
      </w:pPr>
      <w:r>
        <w:rPr>
          <w:rFonts w:hint="default"/>
          <w:lang w:eastAsia="zh-CN"/>
        </w:rPr>
        <w:t>)</w:t>
      </w:r>
    </w:p>
    <w:p w14:paraId="27376775">
      <w:pPr>
        <w:ind w:firstLine="420"/>
        <w:rPr>
          <w:rFonts w:hint="default"/>
          <w:lang w:eastAsia="zh-CN"/>
        </w:rPr>
      </w:pPr>
      <w:r>
        <w:rPr>
          <w:rFonts w:hint="default"/>
          <w:lang w:eastAsia="zh-CN"/>
        </w:rPr>
        <w:t>from tensorflow.keras.models import load_model</w:t>
      </w:r>
    </w:p>
    <w:p w14:paraId="16168E81">
      <w:pPr>
        <w:ind w:firstLine="420"/>
        <w:rPr>
          <w:rFonts w:hint="default"/>
          <w:lang w:eastAsia="zh-CN"/>
        </w:rPr>
      </w:pPr>
    </w:p>
    <w:p w14:paraId="7A2DF829">
      <w:pPr>
        <w:ind w:firstLine="420"/>
        <w:rPr>
          <w:rFonts w:hint="default"/>
          <w:lang w:eastAsia="zh-CN"/>
        </w:rPr>
      </w:pPr>
      <w:r>
        <w:rPr>
          <w:rFonts w:hint="default"/>
          <w:lang w:eastAsia="zh-CN"/>
        </w:rPr>
        <w:t># ---------- 与训练时保持一致 ----------</w:t>
      </w:r>
    </w:p>
    <w:p w14:paraId="287C5932">
      <w:pPr>
        <w:ind w:firstLine="420"/>
        <w:rPr>
          <w:rFonts w:hint="default"/>
          <w:lang w:eastAsia="zh-CN"/>
        </w:rPr>
      </w:pPr>
      <w:r>
        <w:rPr>
          <w:rFonts w:hint="default"/>
          <w:lang w:eastAsia="zh-CN"/>
        </w:rPr>
        <w:t>AMINO_ACIDS = 'ACDEFGHIKLMNPQRSTVWY'</w:t>
      </w:r>
    </w:p>
    <w:p w14:paraId="2B4957B7">
      <w:pPr>
        <w:ind w:firstLine="420"/>
        <w:rPr>
          <w:rFonts w:hint="default"/>
          <w:lang w:eastAsia="zh-CN"/>
        </w:rPr>
      </w:pPr>
      <w:r>
        <w:rPr>
          <w:rFonts w:hint="default"/>
          <w:lang w:eastAsia="zh-CN"/>
        </w:rPr>
        <w:t>MAX_LEN = 50</w:t>
      </w:r>
    </w:p>
    <w:p w14:paraId="3CCAE69F">
      <w:pPr>
        <w:ind w:firstLine="420"/>
        <w:rPr>
          <w:rFonts w:hint="default"/>
          <w:lang w:eastAsia="zh-CN"/>
        </w:rPr>
      </w:pPr>
      <w:r>
        <w:rPr>
          <w:rFonts w:hint="default"/>
          <w:lang w:eastAsia="zh-CN"/>
        </w:rPr>
        <w:t>AA_TO_INT = {aa: i + 1 for i, aa in enumerate(AMINO_ACIDS)}</w:t>
      </w:r>
    </w:p>
    <w:p w14:paraId="76805688">
      <w:pPr>
        <w:ind w:firstLine="420"/>
        <w:rPr>
          <w:rFonts w:hint="default"/>
          <w:lang w:eastAsia="zh-CN"/>
        </w:rPr>
      </w:pPr>
    </w:p>
    <w:p w14:paraId="1CA0678A">
      <w:pPr>
        <w:ind w:firstLine="420"/>
        <w:rPr>
          <w:rFonts w:hint="default"/>
          <w:lang w:eastAsia="zh-CN"/>
        </w:rPr>
      </w:pPr>
      <w:r>
        <w:rPr>
          <w:rFonts w:hint="default"/>
          <w:lang w:eastAsia="zh-CN"/>
        </w:rPr>
        <w:t>def read_fasta(file_path, label):</w:t>
      </w:r>
    </w:p>
    <w:p w14:paraId="39DB4EEC">
      <w:pPr>
        <w:ind w:firstLine="420"/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sequences = []</w:t>
      </w:r>
    </w:p>
    <w:p w14:paraId="21069CE5">
      <w:pPr>
        <w:ind w:firstLine="420"/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with open(file_path, 'r', encoding='utf-8') as f:</w:t>
      </w:r>
    </w:p>
    <w:p w14:paraId="43224377">
      <w:pPr>
        <w:ind w:firstLine="420"/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seq = ""</w:t>
      </w:r>
    </w:p>
    <w:p w14:paraId="2E185940">
      <w:pPr>
        <w:ind w:firstLine="420"/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for line in f:</w:t>
      </w:r>
    </w:p>
    <w:p w14:paraId="073A272D">
      <w:pPr>
        <w:ind w:firstLine="420"/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line = line.strip()</w:t>
      </w:r>
    </w:p>
    <w:p w14:paraId="32C9A22E">
      <w:pPr>
        <w:ind w:firstLine="420"/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if line.startswith('&gt;'):</w:t>
      </w:r>
    </w:p>
    <w:p w14:paraId="033D3EA9">
      <w:pPr>
        <w:ind w:firstLine="420"/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    if seq:</w:t>
      </w:r>
    </w:p>
    <w:p w14:paraId="0FBE6EB4">
      <w:pPr>
        <w:ind w:firstLine="420"/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        sequences.append(seq)</w:t>
      </w:r>
    </w:p>
    <w:p w14:paraId="770CA7F8">
      <w:pPr>
        <w:ind w:firstLine="420"/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    seq = ""</w:t>
      </w:r>
    </w:p>
    <w:p w14:paraId="771F9D9E">
      <w:pPr>
        <w:ind w:firstLine="420"/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else:</w:t>
      </w:r>
    </w:p>
    <w:p w14:paraId="33C37196">
      <w:pPr>
        <w:ind w:firstLine="420"/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    seq += line</w:t>
      </w:r>
    </w:p>
    <w:p w14:paraId="673FE408">
      <w:pPr>
        <w:ind w:firstLine="420"/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if seq:</w:t>
      </w:r>
    </w:p>
    <w:p w14:paraId="2080A7F2">
      <w:pPr>
        <w:ind w:firstLine="420"/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sequences.append(seq)</w:t>
      </w:r>
    </w:p>
    <w:p w14:paraId="5A2CB05B">
      <w:pPr>
        <w:ind w:firstLine="420"/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return sequences, [label] * len(sequences)</w:t>
      </w:r>
    </w:p>
    <w:p w14:paraId="2234FED9">
      <w:pPr>
        <w:ind w:firstLine="420"/>
        <w:rPr>
          <w:rFonts w:hint="default"/>
          <w:lang w:eastAsia="zh-CN"/>
        </w:rPr>
      </w:pPr>
    </w:p>
    <w:p w14:paraId="62FD03A8">
      <w:pPr>
        <w:ind w:firstLine="420"/>
        <w:rPr>
          <w:rFonts w:hint="default"/>
          <w:lang w:eastAsia="zh-CN"/>
        </w:rPr>
      </w:pPr>
      <w:r>
        <w:rPr>
          <w:rFonts w:hint="default"/>
          <w:lang w:eastAsia="zh-CN"/>
        </w:rPr>
        <w:t>def clean_sequence(seq):</w:t>
      </w:r>
    </w:p>
    <w:p w14:paraId="15C4CC54">
      <w:pPr>
        <w:ind w:firstLine="420"/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return ''.join([aa for aa in seq.upper() if aa in AMINO_ACIDS])</w:t>
      </w:r>
    </w:p>
    <w:p w14:paraId="7A4C74A7">
      <w:pPr>
        <w:ind w:firstLine="420"/>
        <w:rPr>
          <w:rFonts w:hint="default"/>
          <w:lang w:eastAsia="zh-CN"/>
        </w:rPr>
      </w:pPr>
    </w:p>
    <w:p w14:paraId="69C5DE14">
      <w:pPr>
        <w:ind w:firstLine="420"/>
        <w:rPr>
          <w:rFonts w:hint="default"/>
          <w:lang w:eastAsia="zh-CN"/>
        </w:rPr>
      </w:pPr>
      <w:r>
        <w:rPr>
          <w:rFonts w:hint="default"/>
          <w:lang w:eastAsia="zh-CN"/>
        </w:rPr>
        <w:t>def encode_sequences(sequences, max_len):</w:t>
      </w:r>
    </w:p>
    <w:p w14:paraId="22C0E1A2">
      <w:pPr>
        <w:ind w:firstLine="420"/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encoded = np.zeros((len(sequences), max_len), dtype=np.int32)</w:t>
      </w:r>
    </w:p>
    <w:p w14:paraId="54F0C60A">
      <w:pPr>
        <w:ind w:firstLine="420"/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for i, s in enumerate(sequences):</w:t>
      </w:r>
    </w:p>
    <w:p w14:paraId="7929F48B">
      <w:pPr>
        <w:ind w:firstLine="420"/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for j, aa in enumerate(s[:max_len]):</w:t>
      </w:r>
    </w:p>
    <w:p w14:paraId="03D52443">
      <w:pPr>
        <w:ind w:firstLine="420"/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encoded[i, j] = AA_TO_INT.get(aa, 0)</w:t>
      </w:r>
    </w:p>
    <w:p w14:paraId="3A2BEB24">
      <w:pPr>
        <w:ind w:firstLine="420"/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return encoded</w:t>
      </w:r>
    </w:p>
    <w:p w14:paraId="7F86C5C0">
      <w:pPr>
        <w:ind w:firstLine="420"/>
        <w:rPr>
          <w:rFonts w:hint="default"/>
          <w:lang w:eastAsia="zh-CN"/>
        </w:rPr>
      </w:pPr>
    </w:p>
    <w:p w14:paraId="5A046103">
      <w:pPr>
        <w:ind w:firstLine="420"/>
        <w:rPr>
          <w:rFonts w:hint="default"/>
          <w:lang w:eastAsia="zh-CN"/>
        </w:rPr>
      </w:pPr>
      <w:r>
        <w:rPr>
          <w:rFonts w:hint="default"/>
          <w:lang w:eastAsia="zh-CN"/>
        </w:rPr>
        <w:t>def evaluate_five_metrics(model, X, y_true, threshold=0.5, prefix=""):</w:t>
      </w:r>
    </w:p>
    <w:p w14:paraId="2ECFAAF0">
      <w:pPr>
        <w:ind w:firstLine="420"/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y_prob = model.predict(X, verbose=0).flatten()</w:t>
      </w:r>
    </w:p>
    <w:p w14:paraId="32477808">
      <w:pPr>
        <w:ind w:firstLine="420"/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y_pred = (y_prob &gt;= threshold).astype(np.int32)</w:t>
      </w:r>
    </w:p>
    <w:p w14:paraId="251814C5">
      <w:pPr>
        <w:ind w:firstLine="420"/>
        <w:rPr>
          <w:rFonts w:hint="default"/>
          <w:lang w:eastAsia="zh-CN"/>
        </w:rPr>
      </w:pPr>
    </w:p>
    <w:p w14:paraId="1EEB2EA5">
      <w:pPr>
        <w:ind w:firstLine="420"/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precision = precision_score(y_true, y_pred, zero_division=0)</w:t>
      </w:r>
    </w:p>
    <w:p w14:paraId="5337541A">
      <w:pPr>
        <w:ind w:firstLine="420"/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recall    = recall_score(y_true, y_pred, zero_division=0)</w:t>
      </w:r>
    </w:p>
    <w:p w14:paraId="59E21A2D">
      <w:pPr>
        <w:ind w:firstLine="420"/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f1        = f1_score(y_true, y_pred, zero_division=0)</w:t>
      </w:r>
    </w:p>
    <w:p w14:paraId="058B7DDF">
      <w:pPr>
        <w:ind w:firstLine="420"/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accuracy  = accuracy_score(y_true, y_pred)</w:t>
      </w:r>
    </w:p>
    <w:p w14:paraId="62429BCD">
      <w:pPr>
        <w:ind w:firstLine="420"/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auc       = roc_auc_score(y_true, y_prob) if len(np.unique(y_true)) &gt; 1 else float("nan")</w:t>
      </w:r>
    </w:p>
    <w:p w14:paraId="5D1A883C">
      <w:pPr>
        <w:ind w:firstLine="420"/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cm        = confusion_matrix(y_true, y_pred)</w:t>
      </w:r>
    </w:p>
    <w:p w14:paraId="42622A4E">
      <w:pPr>
        <w:ind w:firstLine="420"/>
        <w:rPr>
          <w:rFonts w:hint="default"/>
          <w:lang w:eastAsia="zh-CN"/>
        </w:rPr>
      </w:pPr>
    </w:p>
    <w:p w14:paraId="2F940766">
      <w:pPr>
        <w:ind w:firstLine="420"/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tag = f"[{prefix}] " if prefix else ""</w:t>
      </w:r>
    </w:p>
    <w:p w14:paraId="62AA6B34">
      <w:pPr>
        <w:ind w:firstLine="420"/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# 修改此处：将“五项评估指标”改为英文</w:t>
      </w:r>
    </w:p>
    <w:p w14:paraId="68D99518">
      <w:pPr>
        <w:ind w:firstLine="420"/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print(f"\n===== {tag}Five Evaluation Metrics (threshold={threshold}) =====")</w:t>
      </w:r>
    </w:p>
    <w:p w14:paraId="146A030D">
      <w:pPr>
        <w:ind w:firstLine="420"/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print(f"Precision : {precision:.4f}")</w:t>
      </w:r>
    </w:p>
    <w:p w14:paraId="663B4E12">
      <w:pPr>
        <w:ind w:firstLine="420"/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print(f"Recall    : {recall:.4f}")</w:t>
      </w:r>
    </w:p>
    <w:p w14:paraId="012B25FD">
      <w:pPr>
        <w:ind w:firstLine="420"/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print(f"F1-score  : {f1:.4f}")</w:t>
      </w:r>
    </w:p>
    <w:p w14:paraId="71A10169">
      <w:pPr>
        <w:ind w:firstLine="420"/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print(f"Accuracy  : {accuracy:.4f}")</w:t>
      </w:r>
    </w:p>
    <w:p w14:paraId="55668BA3">
      <w:pPr>
        <w:ind w:firstLine="420"/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print(f"AUC       : {auc:.4f}")</w:t>
      </w:r>
    </w:p>
    <w:p w14:paraId="50952BB9">
      <w:pPr>
        <w:ind w:firstLine="420"/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# 修改此处：将“混淆矩阵”改为英文</w:t>
      </w:r>
    </w:p>
    <w:p w14:paraId="55FF33C9">
      <w:pPr>
        <w:ind w:firstLine="420"/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print(f"Confusion Matrix:\n{cm}")</w:t>
      </w:r>
    </w:p>
    <w:p w14:paraId="2E53844E">
      <w:pPr>
        <w:ind w:firstLine="420"/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print("=" * 50)</w:t>
      </w:r>
    </w:p>
    <w:p w14:paraId="199B6894">
      <w:pPr>
        <w:ind w:firstLine="420"/>
        <w:rPr>
          <w:rFonts w:hint="default"/>
          <w:lang w:eastAsia="zh-CN"/>
        </w:rPr>
      </w:pPr>
    </w:p>
    <w:p w14:paraId="0982A123">
      <w:pPr>
        <w:ind w:firstLine="420"/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return {</w:t>
      </w:r>
    </w:p>
    <w:p w14:paraId="0FFE5EB0">
      <w:pPr>
        <w:ind w:firstLine="420"/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"threshold": float(threshold),</w:t>
      </w:r>
    </w:p>
    <w:p w14:paraId="5D4C308E">
      <w:pPr>
        <w:ind w:firstLine="420"/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"precision": float(precision),</w:t>
      </w:r>
    </w:p>
    <w:p w14:paraId="6D3F26AF">
      <w:pPr>
        <w:ind w:firstLine="420"/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"recall":    float(recall),</w:t>
      </w:r>
    </w:p>
    <w:p w14:paraId="0D2A9C01">
      <w:pPr>
        <w:ind w:firstLine="420"/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"f1":        float(f1),</w:t>
      </w:r>
    </w:p>
    <w:p w14:paraId="4085DE9A">
      <w:pPr>
        <w:ind w:firstLine="420"/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"accuracy":  float(accuracy),</w:t>
      </w:r>
    </w:p>
    <w:p w14:paraId="526375C3">
      <w:pPr>
        <w:ind w:firstLine="420"/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"auc":       float(auc),</w:t>
      </w:r>
    </w:p>
    <w:p w14:paraId="3F3588F1">
      <w:pPr>
        <w:ind w:firstLine="420"/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"confusion_matrix": cm.tolist()</w:t>
      </w:r>
    </w:p>
    <w:p w14:paraId="03D370C6">
      <w:pPr>
        <w:ind w:firstLine="420"/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}</w:t>
      </w:r>
    </w:p>
    <w:p w14:paraId="215BCD5B">
      <w:pPr>
        <w:ind w:firstLine="420"/>
        <w:rPr>
          <w:rFonts w:hint="default"/>
          <w:lang w:eastAsia="zh-CN"/>
        </w:rPr>
      </w:pPr>
    </w:p>
    <w:p w14:paraId="72CAEE06">
      <w:pPr>
        <w:ind w:firstLine="420"/>
        <w:rPr>
          <w:rFonts w:hint="default"/>
          <w:lang w:eastAsia="zh-CN"/>
        </w:rPr>
      </w:pPr>
      <w:r>
        <w:rPr>
          <w:rFonts w:hint="default"/>
          <w:lang w:eastAsia="zh-CN"/>
        </w:rPr>
        <w:t># ---------- 加载数据 ----------</w:t>
      </w:r>
    </w:p>
    <w:p w14:paraId="5C6FADFE">
      <w:pPr>
        <w:ind w:firstLine="420"/>
        <w:rPr>
          <w:rFonts w:hint="default"/>
          <w:lang w:eastAsia="zh-CN"/>
        </w:rPr>
      </w:pPr>
      <w:r>
        <w:rPr>
          <w:rFonts w:hint="default"/>
          <w:lang w:eastAsia="zh-CN"/>
        </w:rPr>
        <w:t>data_dir = Path("D:/data")</w:t>
      </w:r>
    </w:p>
    <w:p w14:paraId="34C9DDB0">
      <w:pPr>
        <w:ind w:firstLine="420"/>
        <w:rPr>
          <w:rFonts w:hint="default"/>
          <w:lang w:eastAsia="zh-CN"/>
        </w:rPr>
      </w:pPr>
      <w:r>
        <w:rPr>
          <w:rFonts w:hint="default"/>
          <w:lang w:eastAsia="zh-CN"/>
        </w:rPr>
        <w:t>amp_file = data_dir / "AMPs.fasta"</w:t>
      </w:r>
    </w:p>
    <w:p w14:paraId="54006812">
      <w:pPr>
        <w:ind w:firstLine="420"/>
        <w:rPr>
          <w:rFonts w:hint="default"/>
          <w:lang w:eastAsia="zh-CN"/>
        </w:rPr>
      </w:pPr>
      <w:r>
        <w:rPr>
          <w:rFonts w:hint="default"/>
          <w:lang w:eastAsia="zh-CN"/>
        </w:rPr>
        <w:t>non_amp_file = data_dir / "non_AMPs.fasta"</w:t>
      </w:r>
    </w:p>
    <w:p w14:paraId="4EC3C3A2">
      <w:pPr>
        <w:ind w:firstLine="420"/>
        <w:rPr>
          <w:rFonts w:hint="default"/>
          <w:lang w:eastAsia="zh-CN"/>
        </w:rPr>
      </w:pPr>
    </w:p>
    <w:p w14:paraId="5A942A15">
      <w:pPr>
        <w:ind w:firstLine="420"/>
        <w:rPr>
          <w:rFonts w:hint="default"/>
          <w:lang w:eastAsia="zh-CN"/>
        </w:rPr>
      </w:pPr>
      <w:r>
        <w:rPr>
          <w:rFonts w:hint="default"/>
          <w:lang w:eastAsia="zh-CN"/>
        </w:rPr>
        <w:t>amp_seqs, _ = read_fasta(amp_file, 1)</w:t>
      </w:r>
    </w:p>
    <w:p w14:paraId="4FFBDCB2">
      <w:pPr>
        <w:ind w:firstLine="420"/>
        <w:rPr>
          <w:rFonts w:hint="default"/>
          <w:lang w:eastAsia="zh-CN"/>
        </w:rPr>
      </w:pPr>
      <w:r>
        <w:rPr>
          <w:rFonts w:hint="default"/>
          <w:lang w:eastAsia="zh-CN"/>
        </w:rPr>
        <w:t>non_amp_seqs, _ = read_fasta(non_amp_file, 0)</w:t>
      </w:r>
    </w:p>
    <w:p w14:paraId="41F95E19">
      <w:pPr>
        <w:ind w:firstLine="420"/>
        <w:rPr>
          <w:rFonts w:hint="default"/>
          <w:lang w:eastAsia="zh-CN"/>
        </w:rPr>
      </w:pPr>
      <w:r>
        <w:rPr>
          <w:rFonts w:hint="default"/>
          <w:lang w:eastAsia="zh-CN"/>
        </w:rPr>
        <w:t>amp_seqs = [clean_sequence(s) for s in amp_seqs]</w:t>
      </w:r>
    </w:p>
    <w:p w14:paraId="644A00FD">
      <w:pPr>
        <w:ind w:firstLine="420"/>
        <w:rPr>
          <w:rFonts w:hint="default"/>
          <w:lang w:eastAsia="zh-CN"/>
        </w:rPr>
      </w:pPr>
      <w:r>
        <w:rPr>
          <w:rFonts w:hint="default"/>
          <w:lang w:eastAsia="zh-CN"/>
        </w:rPr>
        <w:t>non_amp_seqs = [clean_sequence(s) for s in non_amp_seqs]</w:t>
      </w:r>
    </w:p>
    <w:p w14:paraId="3D495A51">
      <w:pPr>
        <w:ind w:firstLine="420"/>
        <w:rPr>
          <w:rFonts w:hint="default"/>
          <w:lang w:eastAsia="zh-CN"/>
        </w:rPr>
      </w:pPr>
      <w:r>
        <w:rPr>
          <w:rFonts w:hint="default"/>
          <w:lang w:eastAsia="zh-CN"/>
        </w:rPr>
        <w:t>amp_seqs = [s for s in amp_seqs if s]</w:t>
      </w:r>
    </w:p>
    <w:p w14:paraId="2DA25672">
      <w:pPr>
        <w:ind w:firstLine="420"/>
        <w:rPr>
          <w:rFonts w:hint="default"/>
          <w:lang w:eastAsia="zh-CN"/>
        </w:rPr>
      </w:pPr>
      <w:r>
        <w:rPr>
          <w:rFonts w:hint="default"/>
          <w:lang w:eastAsia="zh-CN"/>
        </w:rPr>
        <w:t>non_amp_seqs = [s for s in non_amp_seqs if s]</w:t>
      </w:r>
    </w:p>
    <w:p w14:paraId="72541779">
      <w:pPr>
        <w:ind w:firstLine="420"/>
        <w:rPr>
          <w:rFonts w:hint="default"/>
          <w:lang w:eastAsia="zh-CN"/>
        </w:rPr>
      </w:pPr>
    </w:p>
    <w:p w14:paraId="3A5C078F">
      <w:pPr>
        <w:ind w:firstLine="420"/>
        <w:rPr>
          <w:rFonts w:hint="default"/>
          <w:lang w:eastAsia="zh-CN"/>
        </w:rPr>
      </w:pPr>
      <w:r>
        <w:rPr>
          <w:rFonts w:hint="default"/>
          <w:lang w:eastAsia="zh-CN"/>
        </w:rPr>
        <w:t>all_seqs = amp_seqs + non_amp_seqs</w:t>
      </w:r>
    </w:p>
    <w:p w14:paraId="1304A864">
      <w:pPr>
        <w:ind w:firstLine="420"/>
        <w:rPr>
          <w:rFonts w:hint="default"/>
          <w:lang w:eastAsia="zh-CN"/>
        </w:rPr>
      </w:pPr>
      <w:r>
        <w:rPr>
          <w:rFonts w:hint="default"/>
          <w:lang w:eastAsia="zh-CN"/>
        </w:rPr>
        <w:t>y = np.concatenate([</w:t>
      </w:r>
    </w:p>
    <w:p w14:paraId="6A600B47">
      <w:pPr>
        <w:ind w:firstLine="420"/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np.ones(len(amp_seqs), dtype=np.int32),</w:t>
      </w:r>
    </w:p>
    <w:p w14:paraId="50320F06">
      <w:pPr>
        <w:ind w:firstLine="420"/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np.zeros(len(non_amp_seqs), dtype=np.int32)</w:t>
      </w:r>
    </w:p>
    <w:p w14:paraId="71E80AD8">
      <w:pPr>
        <w:ind w:firstLine="420"/>
        <w:rPr>
          <w:rFonts w:hint="default"/>
          <w:lang w:eastAsia="zh-CN"/>
        </w:rPr>
      </w:pPr>
      <w:r>
        <w:rPr>
          <w:rFonts w:hint="default"/>
          <w:lang w:eastAsia="zh-CN"/>
        </w:rPr>
        <w:t>])</w:t>
      </w:r>
    </w:p>
    <w:p w14:paraId="4F1A956C">
      <w:pPr>
        <w:ind w:firstLine="420"/>
        <w:rPr>
          <w:rFonts w:hint="default"/>
          <w:lang w:eastAsia="zh-CN"/>
        </w:rPr>
      </w:pPr>
      <w:r>
        <w:rPr>
          <w:rFonts w:hint="default"/>
          <w:lang w:eastAsia="zh-CN"/>
        </w:rPr>
        <w:t>X = encode_sequences(all_seqs, MAX_LEN)</w:t>
      </w:r>
    </w:p>
    <w:p w14:paraId="191C003F">
      <w:pPr>
        <w:ind w:firstLine="420"/>
        <w:rPr>
          <w:rFonts w:hint="default"/>
          <w:lang w:eastAsia="zh-CN"/>
        </w:rPr>
      </w:pPr>
    </w:p>
    <w:p w14:paraId="493FDB14">
      <w:pPr>
        <w:ind w:firstLine="420"/>
        <w:rPr>
          <w:rFonts w:hint="default"/>
          <w:lang w:eastAsia="zh-CN"/>
        </w:rPr>
      </w:pPr>
      <w:r>
        <w:rPr>
          <w:rFonts w:hint="default"/>
          <w:lang w:eastAsia="zh-CN"/>
        </w:rPr>
        <w:t># ⚠️ 注意：这里用同样的 random_state 与 stratify 复现训练时的划分</w:t>
      </w:r>
    </w:p>
    <w:p w14:paraId="4E448BDF">
      <w:pPr>
        <w:ind w:firstLine="420"/>
        <w:rPr>
          <w:rFonts w:hint="default"/>
          <w:lang w:eastAsia="zh-CN"/>
        </w:rPr>
      </w:pPr>
      <w:r>
        <w:rPr>
          <w:rFonts w:hint="default"/>
          <w:lang w:eastAsia="zh-CN"/>
        </w:rPr>
        <w:t>X_train, X_test, y_train, y_test = train_test_split(</w:t>
      </w:r>
    </w:p>
    <w:p w14:paraId="6F309895">
      <w:pPr>
        <w:ind w:firstLine="420"/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X, y, test_size=0.2, stratify=y, random_state=42</w:t>
      </w:r>
    </w:p>
    <w:p w14:paraId="6B6C3CC8">
      <w:pPr>
        <w:ind w:firstLine="420"/>
        <w:rPr>
          <w:rFonts w:hint="default"/>
          <w:lang w:eastAsia="zh-CN"/>
        </w:rPr>
      </w:pPr>
      <w:r>
        <w:rPr>
          <w:rFonts w:hint="default"/>
          <w:lang w:eastAsia="zh-CN"/>
        </w:rPr>
        <w:t>)</w:t>
      </w:r>
    </w:p>
    <w:p w14:paraId="4F94865A">
      <w:pPr>
        <w:ind w:firstLine="420"/>
        <w:rPr>
          <w:rFonts w:hint="default"/>
          <w:lang w:eastAsia="zh-CN"/>
        </w:rPr>
      </w:pPr>
    </w:p>
    <w:p w14:paraId="0CAA68E8">
      <w:pPr>
        <w:ind w:firstLine="420"/>
        <w:rPr>
          <w:rFonts w:hint="default"/>
          <w:lang w:eastAsia="zh-CN"/>
        </w:rPr>
      </w:pPr>
      <w:r>
        <w:rPr>
          <w:rFonts w:hint="default"/>
          <w:lang w:eastAsia="zh-CN"/>
        </w:rPr>
        <w:t># ---------- 加载模型并评估 ----------</w:t>
      </w:r>
    </w:p>
    <w:p w14:paraId="4A929C53">
      <w:pPr>
        <w:ind w:firstLine="420"/>
        <w:rPr>
          <w:rFonts w:hint="default"/>
          <w:lang w:eastAsia="zh-CN"/>
        </w:rPr>
      </w:pPr>
      <w:r>
        <w:rPr>
          <w:rFonts w:hint="default"/>
          <w:lang w:eastAsia="zh-CN"/>
        </w:rPr>
        <w:t>model_path = data_dir / "PG8-AMP CNN result" / "amp_cnn_model.h5"</w:t>
      </w:r>
    </w:p>
    <w:p w14:paraId="0F224D06">
      <w:pPr>
        <w:ind w:firstLine="420"/>
        <w:rPr>
          <w:rFonts w:hint="default"/>
          <w:lang w:eastAsia="zh-CN"/>
        </w:rPr>
      </w:pPr>
      <w:r>
        <w:rPr>
          <w:rFonts w:hint="default"/>
          <w:lang w:eastAsia="zh-CN"/>
        </w:rPr>
        <w:t>model = load_model(str(model_path))</w:t>
      </w:r>
    </w:p>
    <w:p w14:paraId="06A49BCC">
      <w:pPr>
        <w:ind w:firstLine="420"/>
        <w:rPr>
          <w:rFonts w:hint="default"/>
          <w:lang w:eastAsia="zh-CN"/>
        </w:rPr>
      </w:pPr>
    </w:p>
    <w:p w14:paraId="2B17E6BF">
      <w:pPr>
        <w:ind w:firstLine="420"/>
        <w:rPr>
          <w:rFonts w:hint="default"/>
          <w:lang w:eastAsia="zh-CN"/>
        </w:rPr>
      </w:pPr>
      <w:r>
        <w:rPr>
          <w:rFonts w:hint="default"/>
          <w:lang w:eastAsia="zh-CN"/>
        </w:rPr>
        <w:t># 二分类 AUC/Precision 等都能用；不同阈值一起打印</w:t>
      </w:r>
    </w:p>
    <w:p w14:paraId="66FA452F">
      <w:pPr>
        <w:ind w:firstLine="420"/>
        <w:rPr>
          <w:rFonts w:hint="default"/>
          <w:lang w:eastAsia="zh-CN"/>
        </w:rPr>
      </w:pPr>
      <w:r>
        <w:rPr>
          <w:rFonts w:hint="default"/>
          <w:lang w:eastAsia="zh-CN"/>
        </w:rPr>
        <w:t>for thr in [0.5, 0.65]:</w:t>
      </w:r>
    </w:p>
    <w:p w14:paraId="0985E9E5">
      <w:pPr>
        <w:ind w:firstLine="420"/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evaluate_five_metrics(model, X_test, y_test, threshold=thr, prefix=f"Test thr={thr}")</w:t>
      </w:r>
    </w:p>
    <w:p w14:paraId="5AF611D0">
      <w:pPr>
        <w:ind w:firstLine="420"/>
        <w:rPr>
          <w:rFonts w:hint="default"/>
          <w:lang w:eastAsia="zh-CN"/>
        </w:rPr>
      </w:pPr>
    </w:p>
    <w:p w14:paraId="28DF7FF3">
      <w:pPr>
        <w:ind w:firstLine="420"/>
        <w:rPr>
          <w:rFonts w:hint="default"/>
          <w:lang w:eastAsia="zh-CN"/>
        </w:rPr>
      </w:pPr>
      <w:r>
        <w:rPr>
          <w:rFonts w:hint="default"/>
          <w:lang w:eastAsia="zh-CN"/>
        </w:rPr>
        <w:t># 若想在训练集上也算一份</w:t>
      </w:r>
    </w:p>
    <w:p w14:paraId="1DAB2804">
      <w:pPr>
        <w:ind w:firstLine="420"/>
        <w:rPr>
          <w:rFonts w:hint="default"/>
          <w:lang w:eastAsia="zh-CN"/>
        </w:rPr>
      </w:pPr>
      <w:r>
        <w:rPr>
          <w:rFonts w:hint="default"/>
          <w:lang w:eastAsia="zh-CN"/>
        </w:rPr>
        <w:t># evaluate_five_metrics(model, X_train, y_train, threshold=0.5, prefix="Train")</w:t>
      </w:r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7011CC2"/>
    <w:rsid w:val="07644792"/>
    <w:rsid w:val="09284798"/>
    <w:rsid w:val="0F2B6FD9"/>
    <w:rsid w:val="183C240D"/>
    <w:rsid w:val="19E7786E"/>
    <w:rsid w:val="1AA24D9F"/>
    <w:rsid w:val="28DA2E89"/>
    <w:rsid w:val="2A4254F9"/>
    <w:rsid w:val="2B8C073D"/>
    <w:rsid w:val="2D1F32F4"/>
    <w:rsid w:val="31C823B9"/>
    <w:rsid w:val="323B4D81"/>
    <w:rsid w:val="34B70380"/>
    <w:rsid w:val="3AE174A3"/>
    <w:rsid w:val="43446334"/>
    <w:rsid w:val="44A84E71"/>
    <w:rsid w:val="477DCE1E"/>
    <w:rsid w:val="54DE09E3"/>
    <w:rsid w:val="573E1E21"/>
    <w:rsid w:val="5B487E91"/>
    <w:rsid w:val="5CF9550F"/>
    <w:rsid w:val="5EFEBDE8"/>
    <w:rsid w:val="68CA2609"/>
    <w:rsid w:val="68CC1AED"/>
    <w:rsid w:val="69701C8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D5DE8897"/>
    <w:rsid w:val="E7FE3684"/>
    <w:rsid w:val="EFFF70E4"/>
    <w:rsid w:val="F7EEC240"/>
    <w:rsid w:val="FBF75102"/>
    <w:rsid w:val="FDDC5620"/>
    <w:rsid w:val="FDEA700A"/>
    <w:rsid w:val="FFBFC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3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2">
    <w:name w:val="Table Grid"/>
    <w:basedOn w:val="11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ata\weboffice\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15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2018-05-27T17:24:00Z</dcterms:created>
  <dc:creator>莺时</dc:creator>
  <cp:lastModifiedBy>清和廿十</cp:lastModifiedBy>
  <dcterms:modified xsi:type="dcterms:W3CDTF">2026-10-07T04:28:55Z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KSOTemplateDocerSaveRecord">
    <vt:lpwstr>eyJoZGlkIjoiNzAwYjUyN2NjMzJkMDMwMzIyMGFlZDI3Y2UzY2Q0YzEiLCJ1c2VySWQiOiI5NTc0MzY5ODEifQ==</vt:lpwstr>
  </property>
  <property fmtid="{D5CDD505-2E9C-101B-9397-08002B2CF9AE}" pid="6" name="ICV">
    <vt:lpwstr>4E411049669D47EA9F10D22550BED51F_13</vt:lpwstr>
  </property>
</Properties>
</file>